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769E" w14:textId="0C128890" w:rsidR="009465AF" w:rsidRPr="00903E24" w:rsidRDefault="0031144C" w:rsidP="003B3D9E">
      <w:pPr>
        <w:keepNext w:val="0"/>
        <w:widowControl w:val="0"/>
        <w:spacing w:before="0"/>
        <w:jc w:val="center"/>
        <w:rPr>
          <w:rFonts w:cs="Times New Roman"/>
          <w:szCs w:val="28"/>
          <w:lang w:val="en-AU"/>
        </w:rPr>
      </w:pPr>
      <w:bookmarkStart w:id="0" w:name="_Toc107798717"/>
      <w:r w:rsidRPr="00903E24">
        <w:rPr>
          <w:b/>
          <w:noProof/>
          <w:szCs w:val="28"/>
        </w:rPr>
        <w:drawing>
          <wp:inline distT="0" distB="0" distL="0" distR="0" wp14:anchorId="3E0DBB54" wp14:editId="2FD85624">
            <wp:extent cx="1562100" cy="800455"/>
            <wp:effectExtent l="0" t="0" r="0" b="0"/>
            <wp:docPr id="270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3918" cy="806511"/>
                    </a:xfrm>
                    <a:prstGeom prst="rect">
                      <a:avLst/>
                    </a:prstGeom>
                    <a:noFill/>
                    <a:ln>
                      <a:noFill/>
                    </a:ln>
                  </pic:spPr>
                </pic:pic>
              </a:graphicData>
            </a:graphic>
          </wp:inline>
        </w:drawing>
      </w:r>
    </w:p>
    <w:p w14:paraId="51163BCD" w14:textId="77777777" w:rsidR="00BC39A6" w:rsidRPr="00903E24" w:rsidRDefault="00BC39A6" w:rsidP="003B3D9E">
      <w:pPr>
        <w:jc w:val="center"/>
        <w:rPr>
          <w:b/>
          <w:bCs/>
          <w:szCs w:val="28"/>
        </w:rPr>
      </w:pPr>
      <w:r w:rsidRPr="00903E24">
        <w:rPr>
          <w:b/>
          <w:bCs/>
          <w:szCs w:val="28"/>
        </w:rPr>
        <w:t>TẬP ĐOÀN</w:t>
      </w:r>
      <w:r w:rsidR="00F06BF7" w:rsidRPr="00903E24">
        <w:rPr>
          <w:b/>
          <w:bCs/>
          <w:szCs w:val="28"/>
        </w:rPr>
        <w:t xml:space="preserve"> CÔNG NGHIỆP -</w:t>
      </w:r>
      <w:r w:rsidRPr="00903E24">
        <w:rPr>
          <w:b/>
          <w:bCs/>
          <w:szCs w:val="28"/>
        </w:rPr>
        <w:t xml:space="preserve"> VIỄN THÔNG QUÂN ĐỘI</w:t>
      </w:r>
    </w:p>
    <w:p w14:paraId="5D010E59" w14:textId="77777777" w:rsidR="00F06BF7" w:rsidRPr="00903E24" w:rsidRDefault="00F06BF7" w:rsidP="003B3D9E">
      <w:pPr>
        <w:jc w:val="center"/>
        <w:rPr>
          <w:b/>
          <w:szCs w:val="28"/>
        </w:rPr>
      </w:pPr>
      <w:r w:rsidRPr="00903E24">
        <w:rPr>
          <w:b/>
          <w:szCs w:val="28"/>
        </w:rPr>
        <w:t>TỔNG CÔNG TY GIẢI PHÁP DOANH NGHIỆP VIETTEL</w:t>
      </w:r>
    </w:p>
    <w:p w14:paraId="0C90553C" w14:textId="77777777" w:rsidR="000E7453" w:rsidRPr="00903E24" w:rsidRDefault="000E7453" w:rsidP="003B3D9E">
      <w:pPr>
        <w:rPr>
          <w:rFonts w:cs="Times New Roman"/>
          <w:szCs w:val="28"/>
        </w:rPr>
      </w:pPr>
    </w:p>
    <w:p w14:paraId="18229DAA" w14:textId="77777777" w:rsidR="000E7453" w:rsidRPr="00903E24" w:rsidRDefault="000E7453" w:rsidP="003B3D9E">
      <w:pPr>
        <w:keepNext w:val="0"/>
        <w:widowControl w:val="0"/>
        <w:jc w:val="center"/>
        <w:rPr>
          <w:rFonts w:cs="Times New Roman"/>
          <w:szCs w:val="28"/>
        </w:rPr>
      </w:pPr>
    </w:p>
    <w:p w14:paraId="03074573" w14:textId="77777777" w:rsidR="000E7453" w:rsidRPr="00903E24" w:rsidRDefault="000E7453" w:rsidP="003B3D9E">
      <w:pPr>
        <w:keepNext w:val="0"/>
        <w:widowControl w:val="0"/>
        <w:jc w:val="center"/>
        <w:rPr>
          <w:rFonts w:cs="Times New Roman"/>
          <w:szCs w:val="28"/>
        </w:rPr>
      </w:pPr>
    </w:p>
    <w:p w14:paraId="48FFF337" w14:textId="77777777" w:rsidR="000E7453" w:rsidRPr="00903E24" w:rsidRDefault="000E7453" w:rsidP="003B3D9E">
      <w:pPr>
        <w:keepNext w:val="0"/>
        <w:widowControl w:val="0"/>
        <w:jc w:val="center"/>
        <w:rPr>
          <w:rFonts w:cs="Times New Roman"/>
          <w:szCs w:val="28"/>
        </w:rPr>
      </w:pPr>
    </w:p>
    <w:p w14:paraId="1E2265CB" w14:textId="77777777" w:rsidR="000E7453" w:rsidRPr="00903E24" w:rsidRDefault="000E7453" w:rsidP="003B3D9E">
      <w:pPr>
        <w:keepNext w:val="0"/>
        <w:widowControl w:val="0"/>
        <w:spacing w:before="240"/>
        <w:jc w:val="center"/>
        <w:rPr>
          <w:rFonts w:cs="Times New Roman"/>
          <w:szCs w:val="28"/>
        </w:rPr>
      </w:pPr>
    </w:p>
    <w:bookmarkEnd w:id="0"/>
    <w:p w14:paraId="4A86F9E3" w14:textId="77777777" w:rsidR="000E7453" w:rsidRPr="00903E24" w:rsidRDefault="000E7453" w:rsidP="003B3D9E">
      <w:pPr>
        <w:keepNext w:val="0"/>
        <w:widowControl w:val="0"/>
        <w:spacing w:before="360"/>
        <w:jc w:val="center"/>
        <w:rPr>
          <w:rFonts w:cs="Times New Roman"/>
          <w:b/>
          <w:bCs/>
          <w:color w:val="000000"/>
          <w:szCs w:val="28"/>
        </w:rPr>
      </w:pPr>
      <w:r w:rsidRPr="00903E24">
        <w:rPr>
          <w:rFonts w:cs="Times New Roman"/>
          <w:b/>
          <w:bCs/>
          <w:color w:val="000000"/>
          <w:szCs w:val="28"/>
        </w:rPr>
        <w:t>TÀI LIỆU HƯỚNG DẪN SỬ DỤNG</w:t>
      </w:r>
    </w:p>
    <w:p w14:paraId="44E9DED0" w14:textId="277F6976" w:rsidR="00903E24" w:rsidRPr="00903E24" w:rsidRDefault="00903E24" w:rsidP="003B3D9E">
      <w:pPr>
        <w:keepNext w:val="0"/>
        <w:widowControl w:val="0"/>
        <w:spacing w:before="360"/>
        <w:jc w:val="center"/>
        <w:rPr>
          <w:rFonts w:cs="Times New Roman"/>
          <w:b/>
          <w:bCs/>
          <w:color w:val="000000"/>
          <w:szCs w:val="28"/>
        </w:rPr>
      </w:pPr>
      <w:r w:rsidRPr="00903E24">
        <w:rPr>
          <w:rFonts w:cs="Times New Roman"/>
          <w:b/>
          <w:bCs/>
          <w:color w:val="000000"/>
          <w:szCs w:val="28"/>
        </w:rPr>
        <w:t>MODULE TRANG CHỦ</w:t>
      </w:r>
    </w:p>
    <w:p w14:paraId="372D44FE" w14:textId="77777777" w:rsidR="003C0EE7" w:rsidRPr="00903E24" w:rsidRDefault="003C0EE7" w:rsidP="003B3D9E">
      <w:pPr>
        <w:keepNext w:val="0"/>
        <w:widowControl w:val="0"/>
        <w:spacing w:before="240"/>
        <w:ind w:left="720"/>
        <w:jc w:val="center"/>
        <w:rPr>
          <w:rFonts w:cs="Times New Roman"/>
          <w:b/>
          <w:szCs w:val="28"/>
        </w:rPr>
      </w:pPr>
    </w:p>
    <w:p w14:paraId="579903E6" w14:textId="77777777" w:rsidR="00823290" w:rsidRPr="00903E24" w:rsidRDefault="00823290" w:rsidP="003B3D9E">
      <w:pPr>
        <w:keepNext w:val="0"/>
        <w:widowControl w:val="0"/>
        <w:jc w:val="center"/>
        <w:rPr>
          <w:rFonts w:cs="Times New Roman"/>
          <w:b/>
          <w:bCs/>
          <w:szCs w:val="28"/>
        </w:rPr>
      </w:pPr>
    </w:p>
    <w:p w14:paraId="24377116" w14:textId="77777777" w:rsidR="000E7453" w:rsidRPr="00903E24" w:rsidRDefault="000E7453" w:rsidP="003B3D9E">
      <w:pPr>
        <w:keepNext w:val="0"/>
        <w:widowControl w:val="0"/>
        <w:jc w:val="center"/>
        <w:rPr>
          <w:rFonts w:cs="Times New Roman"/>
          <w:b/>
          <w:bCs/>
          <w:szCs w:val="28"/>
        </w:rPr>
      </w:pPr>
    </w:p>
    <w:p w14:paraId="7DFA2D5C" w14:textId="77777777" w:rsidR="000E7453" w:rsidRPr="00903E24" w:rsidRDefault="000E7453" w:rsidP="003B3D9E">
      <w:pPr>
        <w:keepNext w:val="0"/>
        <w:widowControl w:val="0"/>
        <w:jc w:val="center"/>
        <w:rPr>
          <w:rFonts w:cs="Times New Roman"/>
          <w:b/>
          <w:bCs/>
          <w:szCs w:val="28"/>
        </w:rPr>
      </w:pPr>
    </w:p>
    <w:p w14:paraId="01AB107F" w14:textId="77777777" w:rsidR="000E7453" w:rsidRPr="00903E24" w:rsidRDefault="000E7453" w:rsidP="003B3D9E">
      <w:pPr>
        <w:keepNext w:val="0"/>
        <w:widowControl w:val="0"/>
        <w:jc w:val="center"/>
        <w:rPr>
          <w:rFonts w:cs="Times New Roman"/>
          <w:b/>
          <w:bCs/>
          <w:szCs w:val="28"/>
        </w:rPr>
      </w:pPr>
    </w:p>
    <w:p w14:paraId="1AA4852C" w14:textId="77777777" w:rsidR="000E7453" w:rsidRPr="00903E24" w:rsidRDefault="000E7453" w:rsidP="003B3D9E">
      <w:pPr>
        <w:keepNext w:val="0"/>
        <w:widowControl w:val="0"/>
        <w:jc w:val="center"/>
        <w:rPr>
          <w:rFonts w:cs="Times New Roman"/>
          <w:b/>
          <w:bCs/>
          <w:szCs w:val="28"/>
        </w:rPr>
      </w:pPr>
    </w:p>
    <w:p w14:paraId="3495A2D5" w14:textId="77777777" w:rsidR="009F6C68" w:rsidRPr="00903E24" w:rsidRDefault="009F6C68" w:rsidP="003B3D9E">
      <w:pPr>
        <w:keepNext w:val="0"/>
        <w:widowControl w:val="0"/>
        <w:spacing w:before="240" w:after="240"/>
        <w:jc w:val="center"/>
        <w:rPr>
          <w:rFonts w:cs="Times New Roman"/>
          <w:b/>
          <w:bCs/>
          <w:szCs w:val="28"/>
        </w:rPr>
      </w:pPr>
    </w:p>
    <w:p w14:paraId="6B94988C" w14:textId="77777777" w:rsidR="00F808BD" w:rsidRPr="00903E24" w:rsidRDefault="00F808BD" w:rsidP="003B3D9E">
      <w:pPr>
        <w:keepNext w:val="0"/>
        <w:widowControl w:val="0"/>
        <w:spacing w:before="0"/>
        <w:jc w:val="center"/>
        <w:rPr>
          <w:rFonts w:cs="Times New Roman"/>
          <w:b/>
          <w:szCs w:val="28"/>
          <w:lang w:val="en-AU"/>
        </w:rPr>
      </w:pPr>
    </w:p>
    <w:p w14:paraId="3EAD2487" w14:textId="3422B647" w:rsidR="00F808BD" w:rsidRPr="00903E24" w:rsidRDefault="00F808BD" w:rsidP="003B3D9E">
      <w:pPr>
        <w:keepNext w:val="0"/>
        <w:widowControl w:val="0"/>
        <w:spacing w:before="0"/>
        <w:jc w:val="center"/>
        <w:rPr>
          <w:rFonts w:cs="Times New Roman"/>
          <w:b/>
          <w:szCs w:val="28"/>
          <w:lang w:val="en-AU"/>
        </w:rPr>
      </w:pPr>
    </w:p>
    <w:p w14:paraId="421B1585" w14:textId="1F78C1DC" w:rsidR="000E7453" w:rsidRPr="00903E24" w:rsidRDefault="0031144C" w:rsidP="003B3D9E">
      <w:pPr>
        <w:keepNext w:val="0"/>
        <w:widowControl w:val="0"/>
        <w:spacing w:before="0"/>
        <w:jc w:val="center"/>
        <w:rPr>
          <w:rFonts w:cs="Times New Roman"/>
          <w:szCs w:val="28"/>
          <w:lang w:val="en-AU"/>
        </w:rPr>
      </w:pPr>
      <w:r w:rsidRPr="00903E24">
        <w:rPr>
          <w:rFonts w:cs="Times New Roman"/>
          <w:b/>
          <w:szCs w:val="28"/>
          <w:lang w:val="en-AU"/>
        </w:rPr>
        <w:t>Hà Nội, Tháng 1</w:t>
      </w:r>
      <w:r w:rsidR="00903E24" w:rsidRPr="00903E24">
        <w:rPr>
          <w:rFonts w:cs="Times New Roman"/>
          <w:b/>
          <w:szCs w:val="28"/>
          <w:lang w:val="en-AU"/>
        </w:rPr>
        <w:t>0</w:t>
      </w:r>
      <w:r w:rsidRPr="00903E24">
        <w:rPr>
          <w:rFonts w:cs="Times New Roman"/>
          <w:b/>
          <w:szCs w:val="28"/>
          <w:lang w:val="en-AU"/>
        </w:rPr>
        <w:t>/202</w:t>
      </w:r>
      <w:r w:rsidR="00903E24" w:rsidRPr="00903E24">
        <w:rPr>
          <w:rFonts w:cs="Times New Roman"/>
          <w:b/>
          <w:szCs w:val="28"/>
          <w:lang w:val="en-AU"/>
        </w:rPr>
        <w:t>5</w:t>
      </w:r>
      <w:r w:rsidR="000E7453" w:rsidRPr="00903E24">
        <w:rPr>
          <w:rFonts w:cs="Times New Roman"/>
          <w:szCs w:val="28"/>
        </w:rPr>
        <w:br w:type="page"/>
      </w:r>
      <w:r w:rsidR="00AC2886" w:rsidRPr="00903E24">
        <w:rPr>
          <w:rFonts w:cs="Times New Roman"/>
          <w:b/>
          <w:szCs w:val="28"/>
          <w:lang w:val="en-AU"/>
        </w:rPr>
        <w:lastRenderedPageBreak/>
        <w:t>BẢNG GHI NHẬN THAY ĐỔI</w:t>
      </w:r>
    </w:p>
    <w:p w14:paraId="24155D78" w14:textId="77777777" w:rsidR="00B2621F" w:rsidRPr="00903E24" w:rsidRDefault="00B2621F" w:rsidP="003B3D9E">
      <w:pPr>
        <w:pStyle w:val="Title"/>
        <w:keepNext w:val="0"/>
        <w:widowControl w:val="0"/>
        <w:spacing w:before="0" w:after="0"/>
        <w:outlineLvl w:val="9"/>
        <w:rPr>
          <w:rFonts w:cs="Times New Roman"/>
          <w:b w:val="0"/>
          <w:sz w:val="28"/>
          <w:szCs w:val="28"/>
        </w:rPr>
      </w:pPr>
    </w:p>
    <w:p w14:paraId="62AF8960" w14:textId="77777777" w:rsidR="005227FF" w:rsidRPr="00903E24" w:rsidRDefault="005227FF" w:rsidP="003B3D9E">
      <w:pPr>
        <w:keepNext w:val="0"/>
        <w:widowControl w:val="0"/>
        <w:spacing w:before="0"/>
        <w:ind w:firstLine="720"/>
        <w:rPr>
          <w:rFonts w:cs="Times New Roman"/>
          <w:szCs w:val="28"/>
          <w:lang w:val="en-AU"/>
        </w:rPr>
      </w:pPr>
      <w:r w:rsidRPr="00903E24">
        <w:rPr>
          <w:rFonts w:cs="Times New Roman"/>
          <w:szCs w:val="28"/>
          <w:lang w:val="en-AU"/>
        </w:rPr>
        <w:t>*A – Tạo mới, M – Sửa đổi, D – Xóa bỏ</w:t>
      </w:r>
    </w:p>
    <w:tbl>
      <w:tblPr>
        <w:tblW w:w="9000"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080"/>
        <w:gridCol w:w="1080"/>
        <w:gridCol w:w="720"/>
        <w:gridCol w:w="1440"/>
        <w:gridCol w:w="900"/>
        <w:gridCol w:w="2700"/>
        <w:gridCol w:w="1080"/>
      </w:tblGrid>
      <w:tr w:rsidR="005227FF" w:rsidRPr="00903E24" w14:paraId="263F75D5" w14:textId="77777777" w:rsidTr="00360F91">
        <w:tc>
          <w:tcPr>
            <w:tcW w:w="1080" w:type="dxa"/>
            <w:shd w:val="clear" w:color="auto" w:fill="C0C0C0"/>
            <w:vAlign w:val="center"/>
          </w:tcPr>
          <w:p w14:paraId="03361E57" w14:textId="77777777" w:rsidR="005227FF" w:rsidRPr="00903E24" w:rsidRDefault="005227FF" w:rsidP="003B3D9E">
            <w:pPr>
              <w:keepNext w:val="0"/>
              <w:widowControl w:val="0"/>
              <w:spacing w:before="60" w:after="60"/>
              <w:jc w:val="center"/>
              <w:rPr>
                <w:rFonts w:cs="Times New Roman"/>
                <w:b/>
                <w:szCs w:val="28"/>
              </w:rPr>
            </w:pPr>
            <w:r w:rsidRPr="00903E24">
              <w:rPr>
                <w:rFonts w:cs="Times New Roman"/>
                <w:b/>
                <w:szCs w:val="28"/>
              </w:rPr>
              <w:t>Ngày</w:t>
            </w:r>
          </w:p>
          <w:p w14:paraId="4E36A9C0" w14:textId="77777777" w:rsidR="005227FF" w:rsidRPr="00903E24" w:rsidRDefault="005227FF" w:rsidP="003B3D9E">
            <w:pPr>
              <w:keepNext w:val="0"/>
              <w:widowControl w:val="0"/>
              <w:spacing w:before="60" w:after="60"/>
              <w:jc w:val="center"/>
              <w:rPr>
                <w:rFonts w:cs="Times New Roman"/>
                <w:b/>
                <w:szCs w:val="28"/>
              </w:rPr>
            </w:pPr>
            <w:r w:rsidRPr="00903E24">
              <w:rPr>
                <w:rFonts w:cs="Times New Roman"/>
                <w:b/>
                <w:szCs w:val="28"/>
              </w:rPr>
              <w:t>thay đổi</w:t>
            </w:r>
          </w:p>
        </w:tc>
        <w:tc>
          <w:tcPr>
            <w:tcW w:w="1080" w:type="dxa"/>
            <w:shd w:val="clear" w:color="auto" w:fill="C0C0C0"/>
            <w:vAlign w:val="center"/>
          </w:tcPr>
          <w:p w14:paraId="221B02CC" w14:textId="77777777" w:rsidR="005227FF" w:rsidRPr="00903E24" w:rsidRDefault="005227FF" w:rsidP="003B3D9E">
            <w:pPr>
              <w:keepNext w:val="0"/>
              <w:widowControl w:val="0"/>
              <w:spacing w:before="60" w:after="60"/>
              <w:jc w:val="center"/>
              <w:rPr>
                <w:rFonts w:cs="Times New Roman"/>
                <w:b/>
                <w:snapToGrid w:val="0"/>
                <w:szCs w:val="28"/>
              </w:rPr>
            </w:pPr>
            <w:r w:rsidRPr="00903E24">
              <w:rPr>
                <w:rFonts w:cs="Times New Roman"/>
                <w:b/>
                <w:snapToGrid w:val="0"/>
                <w:szCs w:val="28"/>
              </w:rPr>
              <w:t>Vị trí</w:t>
            </w:r>
          </w:p>
          <w:p w14:paraId="014700A3" w14:textId="77777777" w:rsidR="005227FF" w:rsidRPr="00903E24" w:rsidRDefault="005227FF" w:rsidP="003B3D9E">
            <w:pPr>
              <w:keepNext w:val="0"/>
              <w:widowControl w:val="0"/>
              <w:spacing w:before="60" w:after="60"/>
              <w:jc w:val="center"/>
              <w:rPr>
                <w:rFonts w:cs="Times New Roman"/>
                <w:b/>
                <w:snapToGrid w:val="0"/>
                <w:szCs w:val="28"/>
              </w:rPr>
            </w:pPr>
            <w:r w:rsidRPr="00903E24">
              <w:rPr>
                <w:rFonts w:cs="Times New Roman"/>
                <w:b/>
                <w:snapToGrid w:val="0"/>
                <w:szCs w:val="28"/>
              </w:rPr>
              <w:t>thay đổi</w:t>
            </w:r>
          </w:p>
        </w:tc>
        <w:tc>
          <w:tcPr>
            <w:tcW w:w="720" w:type="dxa"/>
            <w:shd w:val="clear" w:color="auto" w:fill="C0C0C0"/>
            <w:vAlign w:val="center"/>
          </w:tcPr>
          <w:p w14:paraId="1BF02D5B" w14:textId="77777777" w:rsidR="005227FF" w:rsidRPr="00903E24" w:rsidRDefault="005227FF" w:rsidP="003B3D9E">
            <w:pPr>
              <w:keepNext w:val="0"/>
              <w:widowControl w:val="0"/>
              <w:spacing w:before="60" w:after="60"/>
              <w:jc w:val="center"/>
              <w:rPr>
                <w:rFonts w:cs="Times New Roman"/>
                <w:b/>
                <w:szCs w:val="28"/>
              </w:rPr>
            </w:pPr>
            <w:r w:rsidRPr="00903E24">
              <w:rPr>
                <w:rFonts w:cs="Times New Roman"/>
                <w:b/>
                <w:szCs w:val="28"/>
              </w:rPr>
              <w:t>A*</w:t>
            </w:r>
          </w:p>
          <w:p w14:paraId="6808C21E" w14:textId="77777777" w:rsidR="005227FF" w:rsidRPr="00903E24" w:rsidRDefault="005227FF" w:rsidP="003B3D9E">
            <w:pPr>
              <w:keepNext w:val="0"/>
              <w:widowControl w:val="0"/>
              <w:spacing w:before="60" w:after="60"/>
              <w:jc w:val="center"/>
              <w:rPr>
                <w:rFonts w:cs="Times New Roman"/>
                <w:b/>
                <w:szCs w:val="28"/>
              </w:rPr>
            </w:pPr>
            <w:r w:rsidRPr="00903E24">
              <w:rPr>
                <w:rFonts w:cs="Times New Roman"/>
                <w:b/>
                <w:szCs w:val="28"/>
              </w:rPr>
              <w:t>M, D</w:t>
            </w:r>
          </w:p>
        </w:tc>
        <w:tc>
          <w:tcPr>
            <w:tcW w:w="1440" w:type="dxa"/>
            <w:shd w:val="clear" w:color="auto" w:fill="C0C0C0"/>
            <w:vAlign w:val="center"/>
          </w:tcPr>
          <w:p w14:paraId="330BD7DF" w14:textId="77777777" w:rsidR="005227FF" w:rsidRPr="00903E24" w:rsidRDefault="005227FF" w:rsidP="003B3D9E">
            <w:pPr>
              <w:keepNext w:val="0"/>
              <w:widowControl w:val="0"/>
              <w:spacing w:before="60" w:after="60"/>
              <w:jc w:val="center"/>
              <w:rPr>
                <w:rFonts w:cs="Times New Roman"/>
                <w:b/>
                <w:szCs w:val="28"/>
              </w:rPr>
            </w:pPr>
            <w:r w:rsidRPr="00903E24">
              <w:rPr>
                <w:rFonts w:cs="Times New Roman"/>
                <w:b/>
                <w:szCs w:val="28"/>
              </w:rPr>
              <w:t>Nguồn gốc</w:t>
            </w:r>
          </w:p>
        </w:tc>
        <w:tc>
          <w:tcPr>
            <w:tcW w:w="900" w:type="dxa"/>
            <w:shd w:val="clear" w:color="auto" w:fill="C0C0C0"/>
            <w:vAlign w:val="center"/>
          </w:tcPr>
          <w:p w14:paraId="6865556F" w14:textId="77777777" w:rsidR="005227FF" w:rsidRPr="00903E24" w:rsidRDefault="005227FF" w:rsidP="003B3D9E">
            <w:pPr>
              <w:keepNext w:val="0"/>
              <w:widowControl w:val="0"/>
              <w:spacing w:before="60" w:after="60"/>
              <w:jc w:val="center"/>
              <w:rPr>
                <w:rFonts w:cs="Times New Roman"/>
                <w:b/>
                <w:szCs w:val="28"/>
              </w:rPr>
            </w:pPr>
            <w:r w:rsidRPr="00903E24">
              <w:rPr>
                <w:rFonts w:cs="Times New Roman"/>
                <w:b/>
                <w:szCs w:val="28"/>
              </w:rPr>
              <w:t>Phiên</w:t>
            </w:r>
          </w:p>
          <w:p w14:paraId="128B71D9" w14:textId="77777777" w:rsidR="005227FF" w:rsidRPr="00903E24" w:rsidRDefault="005227FF" w:rsidP="003B3D9E">
            <w:pPr>
              <w:keepNext w:val="0"/>
              <w:widowControl w:val="0"/>
              <w:spacing w:before="60" w:after="60"/>
              <w:jc w:val="center"/>
              <w:rPr>
                <w:rFonts w:cs="Times New Roman"/>
                <w:b/>
                <w:szCs w:val="28"/>
              </w:rPr>
            </w:pPr>
            <w:r w:rsidRPr="00903E24">
              <w:rPr>
                <w:rFonts w:cs="Times New Roman"/>
                <w:b/>
                <w:szCs w:val="28"/>
              </w:rPr>
              <w:t>bản cũ</w:t>
            </w:r>
          </w:p>
        </w:tc>
        <w:tc>
          <w:tcPr>
            <w:tcW w:w="2700" w:type="dxa"/>
            <w:shd w:val="clear" w:color="auto" w:fill="C0C0C0"/>
            <w:vAlign w:val="center"/>
          </w:tcPr>
          <w:p w14:paraId="0A9B423D" w14:textId="77777777" w:rsidR="005227FF" w:rsidRPr="00903E24" w:rsidRDefault="005227FF" w:rsidP="003B3D9E">
            <w:pPr>
              <w:keepNext w:val="0"/>
              <w:widowControl w:val="0"/>
              <w:spacing w:before="60" w:after="60"/>
              <w:jc w:val="center"/>
              <w:rPr>
                <w:rFonts w:cs="Times New Roman"/>
                <w:b/>
                <w:szCs w:val="28"/>
              </w:rPr>
            </w:pPr>
            <w:r w:rsidRPr="00903E24">
              <w:rPr>
                <w:rFonts w:cs="Times New Roman"/>
                <w:b/>
                <w:szCs w:val="28"/>
              </w:rPr>
              <w:t>Mô tả thay đổi</w:t>
            </w:r>
          </w:p>
        </w:tc>
        <w:tc>
          <w:tcPr>
            <w:tcW w:w="1080" w:type="dxa"/>
            <w:shd w:val="clear" w:color="auto" w:fill="C0C0C0"/>
            <w:vAlign w:val="center"/>
          </w:tcPr>
          <w:p w14:paraId="0148DEAD" w14:textId="77777777" w:rsidR="005227FF" w:rsidRPr="00903E24" w:rsidRDefault="005227FF" w:rsidP="003B3D9E">
            <w:pPr>
              <w:keepNext w:val="0"/>
              <w:widowControl w:val="0"/>
              <w:spacing w:before="60" w:after="60"/>
              <w:jc w:val="center"/>
              <w:rPr>
                <w:rFonts w:cs="Times New Roman"/>
                <w:b/>
                <w:szCs w:val="28"/>
              </w:rPr>
            </w:pPr>
            <w:r w:rsidRPr="00903E24">
              <w:rPr>
                <w:rFonts w:cs="Times New Roman"/>
                <w:b/>
                <w:szCs w:val="28"/>
              </w:rPr>
              <w:t>Phiên</w:t>
            </w:r>
          </w:p>
          <w:p w14:paraId="63935562" w14:textId="77777777" w:rsidR="005227FF" w:rsidRPr="00903E24" w:rsidRDefault="005227FF" w:rsidP="003B3D9E">
            <w:pPr>
              <w:keepNext w:val="0"/>
              <w:widowControl w:val="0"/>
              <w:spacing w:before="60" w:after="60"/>
              <w:jc w:val="center"/>
              <w:rPr>
                <w:rFonts w:cs="Times New Roman"/>
                <w:b/>
                <w:szCs w:val="28"/>
              </w:rPr>
            </w:pPr>
            <w:r w:rsidRPr="00903E24">
              <w:rPr>
                <w:rFonts w:cs="Times New Roman"/>
                <w:b/>
                <w:szCs w:val="28"/>
              </w:rPr>
              <w:t>bản mới</w:t>
            </w:r>
          </w:p>
        </w:tc>
      </w:tr>
      <w:tr w:rsidR="00473114" w:rsidRPr="00903E24" w14:paraId="12585DD0" w14:textId="77777777">
        <w:tc>
          <w:tcPr>
            <w:tcW w:w="1080" w:type="dxa"/>
          </w:tcPr>
          <w:p w14:paraId="6B983A87" w14:textId="37C58B73" w:rsidR="00473114" w:rsidRPr="00903E24" w:rsidRDefault="00C52923" w:rsidP="00F628BD">
            <w:pPr>
              <w:keepNext w:val="0"/>
              <w:widowControl w:val="0"/>
              <w:spacing w:before="60" w:after="60"/>
              <w:jc w:val="both"/>
              <w:rPr>
                <w:rFonts w:cs="Times New Roman"/>
                <w:szCs w:val="28"/>
              </w:rPr>
            </w:pPr>
            <w:r w:rsidRPr="00903E24">
              <w:rPr>
                <w:rFonts w:cs="Times New Roman"/>
                <w:szCs w:val="28"/>
              </w:rPr>
              <w:t>1</w:t>
            </w:r>
            <w:r w:rsidR="00F628BD" w:rsidRPr="00903E24">
              <w:rPr>
                <w:rFonts w:cs="Times New Roman"/>
                <w:szCs w:val="28"/>
              </w:rPr>
              <w:t>1</w:t>
            </w:r>
            <w:r w:rsidRPr="00903E24">
              <w:rPr>
                <w:rFonts w:cs="Times New Roman"/>
                <w:szCs w:val="28"/>
              </w:rPr>
              <w:t>/</w:t>
            </w:r>
            <w:r w:rsidR="00903E24" w:rsidRPr="00903E24">
              <w:rPr>
                <w:rFonts w:cs="Times New Roman"/>
                <w:szCs w:val="28"/>
              </w:rPr>
              <w:t>10</w:t>
            </w:r>
            <w:r w:rsidR="00473114" w:rsidRPr="00903E24">
              <w:rPr>
                <w:rFonts w:cs="Times New Roman"/>
                <w:szCs w:val="28"/>
              </w:rPr>
              <w:t>/202</w:t>
            </w:r>
            <w:r w:rsidR="00903E24" w:rsidRPr="00903E24">
              <w:rPr>
                <w:rFonts w:cs="Times New Roman"/>
                <w:szCs w:val="28"/>
              </w:rPr>
              <w:t>5</w:t>
            </w:r>
          </w:p>
        </w:tc>
        <w:tc>
          <w:tcPr>
            <w:tcW w:w="1080" w:type="dxa"/>
          </w:tcPr>
          <w:p w14:paraId="4A0A3831" w14:textId="6F567FAF" w:rsidR="00473114" w:rsidRPr="00903E24" w:rsidRDefault="00473114" w:rsidP="003B3D9E">
            <w:pPr>
              <w:keepNext w:val="0"/>
              <w:widowControl w:val="0"/>
              <w:spacing w:before="60" w:after="60"/>
              <w:jc w:val="both"/>
              <w:rPr>
                <w:rFonts w:cs="Times New Roman"/>
                <w:szCs w:val="28"/>
              </w:rPr>
            </w:pPr>
            <w:r w:rsidRPr="00903E24">
              <w:rPr>
                <w:rFonts w:cs="Times New Roman"/>
                <w:szCs w:val="28"/>
              </w:rPr>
              <w:t>Toàn bộ</w:t>
            </w:r>
          </w:p>
        </w:tc>
        <w:tc>
          <w:tcPr>
            <w:tcW w:w="720" w:type="dxa"/>
          </w:tcPr>
          <w:p w14:paraId="051A800E" w14:textId="646D42B3" w:rsidR="00473114" w:rsidRPr="00903E24" w:rsidRDefault="00473114" w:rsidP="003B3D9E">
            <w:pPr>
              <w:keepNext w:val="0"/>
              <w:widowControl w:val="0"/>
              <w:spacing w:before="60" w:after="60"/>
              <w:jc w:val="both"/>
              <w:rPr>
                <w:rFonts w:cs="Times New Roman"/>
                <w:szCs w:val="28"/>
              </w:rPr>
            </w:pPr>
            <w:r w:rsidRPr="00903E24">
              <w:rPr>
                <w:rFonts w:cs="Times New Roman"/>
                <w:szCs w:val="28"/>
              </w:rPr>
              <w:t>A</w:t>
            </w:r>
          </w:p>
        </w:tc>
        <w:tc>
          <w:tcPr>
            <w:tcW w:w="1440" w:type="dxa"/>
          </w:tcPr>
          <w:p w14:paraId="64AF3ACD"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316FC0A3" w14:textId="4EA4BD0B" w:rsidR="00473114" w:rsidRPr="00903E24" w:rsidRDefault="00473114" w:rsidP="003B3D9E">
            <w:pPr>
              <w:keepNext w:val="0"/>
              <w:widowControl w:val="0"/>
              <w:spacing w:before="60" w:after="60"/>
              <w:jc w:val="both"/>
              <w:rPr>
                <w:rFonts w:cs="Times New Roman"/>
                <w:szCs w:val="28"/>
              </w:rPr>
            </w:pPr>
            <w:r w:rsidRPr="00903E24">
              <w:rPr>
                <w:rFonts w:cs="Times New Roman"/>
                <w:szCs w:val="28"/>
              </w:rPr>
              <w:t>N/A</w:t>
            </w:r>
          </w:p>
        </w:tc>
        <w:tc>
          <w:tcPr>
            <w:tcW w:w="2700" w:type="dxa"/>
          </w:tcPr>
          <w:p w14:paraId="273DF1DA" w14:textId="25F3D637" w:rsidR="00473114" w:rsidRPr="00903E24" w:rsidRDefault="00473114" w:rsidP="00F628BD">
            <w:pPr>
              <w:keepNext w:val="0"/>
              <w:widowControl w:val="0"/>
              <w:spacing w:before="60" w:after="60"/>
              <w:jc w:val="both"/>
              <w:rPr>
                <w:rFonts w:cs="Times New Roman"/>
                <w:szCs w:val="28"/>
              </w:rPr>
            </w:pPr>
            <w:r w:rsidRPr="00903E24">
              <w:rPr>
                <w:rFonts w:cs="Times New Roman"/>
                <w:szCs w:val="28"/>
              </w:rPr>
              <w:t xml:space="preserve">Mô tả các tính năng của module </w:t>
            </w:r>
            <w:r w:rsidR="00C52923" w:rsidRPr="00903E24">
              <w:rPr>
                <w:rFonts w:cs="Times New Roman"/>
                <w:szCs w:val="28"/>
              </w:rPr>
              <w:t>Trang chủ</w:t>
            </w:r>
            <w:r w:rsidRPr="00903E24">
              <w:rPr>
                <w:rFonts w:cs="Times New Roman"/>
                <w:szCs w:val="28"/>
              </w:rPr>
              <w:t xml:space="preserve"> trên </w:t>
            </w:r>
            <w:r w:rsidR="00F628BD" w:rsidRPr="00903E24">
              <w:rPr>
                <w:rFonts w:cs="Times New Roman"/>
                <w:szCs w:val="28"/>
              </w:rPr>
              <w:t>tab</w:t>
            </w:r>
            <w:r w:rsidR="00903E24" w:rsidRPr="00903E24">
              <w:rPr>
                <w:rFonts w:cs="Times New Roman"/>
                <w:szCs w:val="28"/>
              </w:rPr>
              <w:t>l</w:t>
            </w:r>
            <w:r w:rsidR="00F628BD" w:rsidRPr="00903E24">
              <w:rPr>
                <w:rFonts w:cs="Times New Roman"/>
                <w:szCs w:val="28"/>
              </w:rPr>
              <w:t>et</w:t>
            </w:r>
          </w:p>
        </w:tc>
        <w:tc>
          <w:tcPr>
            <w:tcW w:w="1080" w:type="dxa"/>
          </w:tcPr>
          <w:p w14:paraId="0E73FA5C" w14:textId="5B637792" w:rsidR="00473114" w:rsidRPr="00903E24" w:rsidRDefault="00D4358C" w:rsidP="003B3D9E">
            <w:pPr>
              <w:keepNext w:val="0"/>
              <w:widowControl w:val="0"/>
              <w:spacing w:before="60" w:after="60"/>
              <w:jc w:val="both"/>
              <w:rPr>
                <w:rFonts w:cs="Times New Roman"/>
                <w:szCs w:val="28"/>
              </w:rPr>
            </w:pPr>
            <w:r w:rsidRPr="00903E24">
              <w:rPr>
                <w:rFonts w:cs="Times New Roman"/>
                <w:szCs w:val="28"/>
              </w:rPr>
              <w:t>v</w:t>
            </w:r>
            <w:r w:rsidR="00473114" w:rsidRPr="00903E24">
              <w:rPr>
                <w:rFonts w:cs="Times New Roman"/>
                <w:szCs w:val="28"/>
              </w:rPr>
              <w:t>0.1</w:t>
            </w:r>
          </w:p>
        </w:tc>
      </w:tr>
      <w:tr w:rsidR="00473114" w:rsidRPr="00903E24" w14:paraId="32532058" w14:textId="77777777">
        <w:tc>
          <w:tcPr>
            <w:tcW w:w="1080" w:type="dxa"/>
          </w:tcPr>
          <w:p w14:paraId="6313A57D"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03C09DB5"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0F6ECE72"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28F2ACE7"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00DFEA52"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292CFB72"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3DB70BF9"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09B6C1EC" w14:textId="77777777">
        <w:tc>
          <w:tcPr>
            <w:tcW w:w="1080" w:type="dxa"/>
          </w:tcPr>
          <w:p w14:paraId="3A0C99B3"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107137AE"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6271C4E8"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419BE90C"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1548595D"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1398FCC2"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6F256C40"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6881E103" w14:textId="77777777">
        <w:tc>
          <w:tcPr>
            <w:tcW w:w="1080" w:type="dxa"/>
          </w:tcPr>
          <w:p w14:paraId="433A3926"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2BAF4C69"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7F13174E"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1A721043"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24E696CF"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3D344D14"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1A7DD5DB"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71A4E3A1" w14:textId="77777777">
        <w:tc>
          <w:tcPr>
            <w:tcW w:w="1080" w:type="dxa"/>
          </w:tcPr>
          <w:p w14:paraId="59A2219B"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3BF01844"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04DFC432"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17765D53"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32E7049B"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63A884C6"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52FA914C"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4D9D6661" w14:textId="77777777">
        <w:tc>
          <w:tcPr>
            <w:tcW w:w="1080" w:type="dxa"/>
          </w:tcPr>
          <w:p w14:paraId="5DBD7B37"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492CE431"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5A3B0544"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2545D6E6"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0351FD31"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7B6AE6C9"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4F24B0BF"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0C32C596" w14:textId="77777777">
        <w:tc>
          <w:tcPr>
            <w:tcW w:w="1080" w:type="dxa"/>
          </w:tcPr>
          <w:p w14:paraId="2A6D6CA8"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42EE4591"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49EFB207"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0B8D9508"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519B0941"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43BEE90A"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0DFF0A17"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5BC03B72" w14:textId="77777777">
        <w:tc>
          <w:tcPr>
            <w:tcW w:w="1080" w:type="dxa"/>
          </w:tcPr>
          <w:p w14:paraId="12D2CBEF"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3BE64B65"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0CE724AE"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1A76E986"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5EE98A00"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4060176A"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416F0930"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3AECE030" w14:textId="77777777">
        <w:tc>
          <w:tcPr>
            <w:tcW w:w="1080" w:type="dxa"/>
          </w:tcPr>
          <w:p w14:paraId="78B5696A"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629A0204"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494C2CB1"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0A5B68F5"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6FD62CA2"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067B3472"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3F97BAFA"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7C0B4974" w14:textId="77777777">
        <w:tc>
          <w:tcPr>
            <w:tcW w:w="1080" w:type="dxa"/>
          </w:tcPr>
          <w:p w14:paraId="2C616356"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2F2CA22D"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5E565A35"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31CF967F"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03CD478E"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753EB5A6"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01CBA1D0"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374D884C" w14:textId="77777777">
        <w:tc>
          <w:tcPr>
            <w:tcW w:w="1080" w:type="dxa"/>
          </w:tcPr>
          <w:p w14:paraId="580DDD61"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26F2B4EC"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48137DAD"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2EC93BAD"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79032FEA"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0A521C92"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0B1ECA8F"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31E18933" w14:textId="77777777">
        <w:tc>
          <w:tcPr>
            <w:tcW w:w="1080" w:type="dxa"/>
          </w:tcPr>
          <w:p w14:paraId="347295DD"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2AEC195A"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3E9551E9"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017424AD"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5FAFA9D5"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711337EE"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09558BD1"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2C9E6444" w14:textId="77777777">
        <w:tc>
          <w:tcPr>
            <w:tcW w:w="1080" w:type="dxa"/>
          </w:tcPr>
          <w:p w14:paraId="34592CD0"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5C1905BF"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46FE5697"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264CAF68"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66F1E65F"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691FB030"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7FB70DEE"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72709503" w14:textId="77777777">
        <w:tc>
          <w:tcPr>
            <w:tcW w:w="1080" w:type="dxa"/>
          </w:tcPr>
          <w:p w14:paraId="53794178"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6DD17E58"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18E8E970"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3A501DB8"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2E90DFE1"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06E991E2"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498E4818"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6B241330" w14:textId="77777777">
        <w:tc>
          <w:tcPr>
            <w:tcW w:w="1080" w:type="dxa"/>
          </w:tcPr>
          <w:p w14:paraId="64117B30"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0DAFDE3F"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2EEDC964"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7353C523"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6FBEB850"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02B1C4C9"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78D6FFE6" w14:textId="77777777" w:rsidR="00473114" w:rsidRPr="00903E24" w:rsidRDefault="00473114" w:rsidP="003B3D9E">
            <w:pPr>
              <w:keepNext w:val="0"/>
              <w:widowControl w:val="0"/>
              <w:spacing w:before="60" w:after="60"/>
              <w:jc w:val="both"/>
              <w:rPr>
                <w:rFonts w:cs="Times New Roman"/>
                <w:szCs w:val="28"/>
              </w:rPr>
            </w:pPr>
          </w:p>
        </w:tc>
      </w:tr>
      <w:tr w:rsidR="00473114" w:rsidRPr="00903E24" w14:paraId="3F124B31" w14:textId="77777777">
        <w:tc>
          <w:tcPr>
            <w:tcW w:w="1080" w:type="dxa"/>
          </w:tcPr>
          <w:p w14:paraId="62011A49"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5F5A5A7A" w14:textId="77777777" w:rsidR="00473114" w:rsidRPr="00903E24" w:rsidRDefault="00473114" w:rsidP="003B3D9E">
            <w:pPr>
              <w:keepNext w:val="0"/>
              <w:widowControl w:val="0"/>
              <w:spacing w:before="60" w:after="60"/>
              <w:jc w:val="both"/>
              <w:rPr>
                <w:rFonts w:cs="Times New Roman"/>
                <w:szCs w:val="28"/>
              </w:rPr>
            </w:pPr>
          </w:p>
        </w:tc>
        <w:tc>
          <w:tcPr>
            <w:tcW w:w="720" w:type="dxa"/>
          </w:tcPr>
          <w:p w14:paraId="284DF31B" w14:textId="77777777" w:rsidR="00473114" w:rsidRPr="00903E24" w:rsidRDefault="00473114" w:rsidP="003B3D9E">
            <w:pPr>
              <w:keepNext w:val="0"/>
              <w:widowControl w:val="0"/>
              <w:spacing w:before="60" w:after="60"/>
              <w:jc w:val="both"/>
              <w:rPr>
                <w:rFonts w:cs="Times New Roman"/>
                <w:szCs w:val="28"/>
              </w:rPr>
            </w:pPr>
          </w:p>
        </w:tc>
        <w:tc>
          <w:tcPr>
            <w:tcW w:w="1440" w:type="dxa"/>
          </w:tcPr>
          <w:p w14:paraId="51742527" w14:textId="77777777" w:rsidR="00473114" w:rsidRPr="00903E24" w:rsidRDefault="00473114" w:rsidP="003B3D9E">
            <w:pPr>
              <w:keepNext w:val="0"/>
              <w:widowControl w:val="0"/>
              <w:spacing w:before="60" w:after="60"/>
              <w:jc w:val="both"/>
              <w:rPr>
                <w:rFonts w:cs="Times New Roman"/>
                <w:szCs w:val="28"/>
              </w:rPr>
            </w:pPr>
          </w:p>
        </w:tc>
        <w:tc>
          <w:tcPr>
            <w:tcW w:w="900" w:type="dxa"/>
          </w:tcPr>
          <w:p w14:paraId="6FC23AE8" w14:textId="77777777" w:rsidR="00473114" w:rsidRPr="00903E24" w:rsidRDefault="00473114" w:rsidP="003B3D9E">
            <w:pPr>
              <w:keepNext w:val="0"/>
              <w:widowControl w:val="0"/>
              <w:spacing w:before="60" w:after="60"/>
              <w:jc w:val="both"/>
              <w:rPr>
                <w:rFonts w:cs="Times New Roman"/>
                <w:szCs w:val="28"/>
              </w:rPr>
            </w:pPr>
          </w:p>
        </w:tc>
        <w:tc>
          <w:tcPr>
            <w:tcW w:w="2700" w:type="dxa"/>
          </w:tcPr>
          <w:p w14:paraId="095ACC26" w14:textId="77777777" w:rsidR="00473114" w:rsidRPr="00903E24" w:rsidRDefault="00473114" w:rsidP="003B3D9E">
            <w:pPr>
              <w:keepNext w:val="0"/>
              <w:widowControl w:val="0"/>
              <w:spacing w:before="60" w:after="60"/>
              <w:jc w:val="both"/>
              <w:rPr>
                <w:rFonts w:cs="Times New Roman"/>
                <w:szCs w:val="28"/>
              </w:rPr>
            </w:pPr>
          </w:p>
        </w:tc>
        <w:tc>
          <w:tcPr>
            <w:tcW w:w="1080" w:type="dxa"/>
          </w:tcPr>
          <w:p w14:paraId="7B5676A3" w14:textId="77777777" w:rsidR="00473114" w:rsidRPr="00903E24" w:rsidRDefault="00473114" w:rsidP="003B3D9E">
            <w:pPr>
              <w:keepNext w:val="0"/>
              <w:widowControl w:val="0"/>
              <w:spacing w:before="60" w:after="60"/>
              <w:jc w:val="both"/>
              <w:rPr>
                <w:rFonts w:cs="Times New Roman"/>
                <w:szCs w:val="28"/>
              </w:rPr>
            </w:pPr>
          </w:p>
        </w:tc>
      </w:tr>
    </w:tbl>
    <w:p w14:paraId="3BDB79EE" w14:textId="77777777" w:rsidR="005227FF" w:rsidRPr="00903E24" w:rsidRDefault="005227FF" w:rsidP="003B3D9E">
      <w:pPr>
        <w:keepNext w:val="0"/>
        <w:widowControl w:val="0"/>
        <w:spacing w:before="0"/>
        <w:jc w:val="center"/>
        <w:rPr>
          <w:rFonts w:cs="Times New Roman"/>
          <w:b/>
          <w:bCs/>
          <w:szCs w:val="28"/>
          <w:lang w:val="en-AU"/>
        </w:rPr>
      </w:pPr>
    </w:p>
    <w:p w14:paraId="5F4922BD" w14:textId="57BA6604" w:rsidR="006D517C" w:rsidRPr="00903E24" w:rsidRDefault="00D40DA8" w:rsidP="00903E24">
      <w:pPr>
        <w:keepNext w:val="0"/>
        <w:widowControl w:val="0"/>
        <w:spacing w:before="0"/>
        <w:jc w:val="center"/>
        <w:rPr>
          <w:noProof/>
          <w:szCs w:val="28"/>
        </w:rPr>
      </w:pPr>
      <w:r w:rsidRPr="00903E24">
        <w:rPr>
          <w:rFonts w:cs="Times New Roman"/>
          <w:b/>
          <w:bCs/>
          <w:szCs w:val="28"/>
          <w:lang w:val="en-AU"/>
        </w:rPr>
        <w:br w:type="page"/>
      </w:r>
      <w:r w:rsidR="006E2EFC" w:rsidRPr="00903E24">
        <w:rPr>
          <w:rFonts w:cs="Times New Roman"/>
          <w:b/>
          <w:bCs/>
          <w:caps/>
          <w:smallCaps/>
          <w:noProof/>
          <w:szCs w:val="28"/>
        </w:rPr>
        <w:lastRenderedPageBreak/>
        <w:t>MỤC LỤC</w:t>
      </w:r>
      <w:r w:rsidR="00281D83" w:rsidRPr="00903E24">
        <w:rPr>
          <w:rFonts w:cs="Times New Roman"/>
          <w:b/>
          <w:bCs/>
          <w:caps/>
          <w:smallCaps/>
          <w:noProof/>
          <w:color w:val="000000" w:themeColor="text1"/>
          <w:szCs w:val="28"/>
        </w:rPr>
        <w:fldChar w:fldCharType="begin"/>
      </w:r>
      <w:r w:rsidR="00281D83" w:rsidRPr="00903E24">
        <w:rPr>
          <w:rFonts w:cs="Times New Roman"/>
          <w:b/>
          <w:bCs/>
          <w:caps/>
          <w:smallCaps/>
          <w:noProof/>
          <w:color w:val="000000" w:themeColor="text1"/>
          <w:szCs w:val="28"/>
        </w:rPr>
        <w:instrText xml:space="preserve"> TOC \o "1-4" \h \z \u </w:instrText>
      </w:r>
      <w:r w:rsidR="00281D83" w:rsidRPr="00903E24">
        <w:rPr>
          <w:rFonts w:cs="Times New Roman"/>
          <w:b/>
          <w:bCs/>
          <w:caps/>
          <w:smallCaps/>
          <w:noProof/>
          <w:color w:val="000000" w:themeColor="text1"/>
          <w:szCs w:val="28"/>
        </w:rPr>
        <w:fldChar w:fldCharType="separate"/>
      </w:r>
    </w:p>
    <w:p w14:paraId="13C6A3E0" w14:textId="72F07B3C" w:rsidR="006D517C" w:rsidRPr="00903E24" w:rsidRDefault="006D517C">
      <w:pPr>
        <w:pStyle w:val="TOC1"/>
        <w:rPr>
          <w:rFonts w:asciiTheme="minorHAnsi" w:eastAsiaTheme="minorEastAsia" w:hAnsiTheme="minorHAnsi" w:cstheme="minorBidi"/>
          <w:b w:val="0"/>
          <w:bCs w:val="0"/>
          <w:caps w:val="0"/>
          <w:kern w:val="2"/>
          <w:szCs w:val="28"/>
          <w:lang w:val="vi-VN" w:eastAsia="vi-VN"/>
          <w14:ligatures w14:val="standardContextual"/>
        </w:rPr>
      </w:pPr>
      <w:hyperlink w:anchor="_Toc211203804" w:history="1">
        <w:r w:rsidRPr="00903E24">
          <w:rPr>
            <w:rStyle w:val="Hyperlink"/>
            <w:szCs w:val="28"/>
          </w:rPr>
          <w:t>1</w:t>
        </w:r>
        <w:r w:rsidRPr="00903E24">
          <w:rPr>
            <w:rFonts w:asciiTheme="minorHAnsi" w:eastAsiaTheme="minorEastAsia" w:hAnsiTheme="minorHAnsi" w:cstheme="minorBidi"/>
            <w:b w:val="0"/>
            <w:bCs w:val="0"/>
            <w:caps w:val="0"/>
            <w:kern w:val="2"/>
            <w:szCs w:val="28"/>
            <w:lang w:val="vi-VN" w:eastAsia="vi-VN"/>
            <w14:ligatures w14:val="standardContextual"/>
          </w:rPr>
          <w:tab/>
        </w:r>
        <w:r w:rsidRPr="00903E24">
          <w:rPr>
            <w:rStyle w:val="Hyperlink"/>
            <w:szCs w:val="28"/>
          </w:rPr>
          <w:t>GIỚI THIỆU</w:t>
        </w:r>
        <w:r w:rsidRPr="00903E24">
          <w:rPr>
            <w:webHidden/>
            <w:szCs w:val="28"/>
          </w:rPr>
          <w:tab/>
        </w:r>
        <w:r w:rsidRPr="00903E24">
          <w:rPr>
            <w:webHidden/>
            <w:szCs w:val="28"/>
          </w:rPr>
          <w:fldChar w:fldCharType="begin"/>
        </w:r>
        <w:r w:rsidRPr="00903E24">
          <w:rPr>
            <w:webHidden/>
            <w:szCs w:val="28"/>
          </w:rPr>
          <w:instrText xml:space="preserve"> PAGEREF _Toc211203804 \h </w:instrText>
        </w:r>
        <w:r w:rsidRPr="00903E24">
          <w:rPr>
            <w:webHidden/>
            <w:szCs w:val="28"/>
          </w:rPr>
        </w:r>
        <w:r w:rsidRPr="00903E24">
          <w:rPr>
            <w:webHidden/>
            <w:szCs w:val="28"/>
          </w:rPr>
          <w:fldChar w:fldCharType="separate"/>
        </w:r>
        <w:r w:rsidR="00903E24" w:rsidRPr="00903E24">
          <w:rPr>
            <w:webHidden/>
            <w:szCs w:val="28"/>
          </w:rPr>
          <w:t>4</w:t>
        </w:r>
        <w:r w:rsidRPr="00903E24">
          <w:rPr>
            <w:webHidden/>
            <w:szCs w:val="28"/>
          </w:rPr>
          <w:fldChar w:fldCharType="end"/>
        </w:r>
      </w:hyperlink>
    </w:p>
    <w:p w14:paraId="46897B7A" w14:textId="6183C8D9" w:rsidR="006D517C" w:rsidRPr="00903E24" w:rsidRDefault="006D517C">
      <w:pPr>
        <w:pStyle w:val="TOC2"/>
        <w:rPr>
          <w:rFonts w:asciiTheme="minorHAnsi" w:eastAsiaTheme="minorEastAsia" w:hAnsiTheme="minorHAnsi" w:cstheme="minorBidi"/>
          <w:kern w:val="2"/>
          <w:szCs w:val="28"/>
          <w:lang w:val="vi-VN" w:eastAsia="vi-VN"/>
          <w14:ligatures w14:val="standardContextual"/>
        </w:rPr>
      </w:pPr>
      <w:hyperlink w:anchor="_Toc211203805" w:history="1">
        <w:r w:rsidRPr="00903E24">
          <w:rPr>
            <w:rStyle w:val="Hyperlink"/>
            <w:szCs w:val="28"/>
          </w:rPr>
          <w:t>1.1</w:t>
        </w:r>
        <w:r w:rsidRPr="00903E24">
          <w:rPr>
            <w:rFonts w:asciiTheme="minorHAnsi" w:eastAsiaTheme="minorEastAsia" w:hAnsiTheme="minorHAnsi" w:cstheme="minorBidi"/>
            <w:kern w:val="2"/>
            <w:szCs w:val="28"/>
            <w:lang w:val="vi-VN" w:eastAsia="vi-VN"/>
            <w14:ligatures w14:val="standardContextual"/>
          </w:rPr>
          <w:tab/>
        </w:r>
        <w:r w:rsidRPr="00903E24">
          <w:rPr>
            <w:rStyle w:val="Hyperlink"/>
            <w:szCs w:val="28"/>
          </w:rPr>
          <w:t>Mục đích và ý nghĩa của Tài liệu:</w:t>
        </w:r>
        <w:r w:rsidRPr="00903E24">
          <w:rPr>
            <w:webHidden/>
            <w:szCs w:val="28"/>
          </w:rPr>
          <w:tab/>
        </w:r>
        <w:r w:rsidRPr="00903E24">
          <w:rPr>
            <w:webHidden/>
            <w:szCs w:val="28"/>
          </w:rPr>
          <w:fldChar w:fldCharType="begin"/>
        </w:r>
        <w:r w:rsidRPr="00903E24">
          <w:rPr>
            <w:webHidden/>
            <w:szCs w:val="28"/>
          </w:rPr>
          <w:instrText xml:space="preserve"> PAGEREF _Toc211203805 \h </w:instrText>
        </w:r>
        <w:r w:rsidRPr="00903E24">
          <w:rPr>
            <w:webHidden/>
            <w:szCs w:val="28"/>
          </w:rPr>
        </w:r>
        <w:r w:rsidRPr="00903E24">
          <w:rPr>
            <w:webHidden/>
            <w:szCs w:val="28"/>
          </w:rPr>
          <w:fldChar w:fldCharType="separate"/>
        </w:r>
        <w:r w:rsidR="00903E24" w:rsidRPr="00903E24">
          <w:rPr>
            <w:webHidden/>
            <w:szCs w:val="28"/>
          </w:rPr>
          <w:t>4</w:t>
        </w:r>
        <w:r w:rsidRPr="00903E24">
          <w:rPr>
            <w:webHidden/>
            <w:szCs w:val="28"/>
          </w:rPr>
          <w:fldChar w:fldCharType="end"/>
        </w:r>
      </w:hyperlink>
    </w:p>
    <w:p w14:paraId="2352CC84" w14:textId="289CC5F0" w:rsidR="006D517C" w:rsidRPr="00903E24" w:rsidRDefault="006D517C">
      <w:pPr>
        <w:pStyle w:val="TOC2"/>
        <w:rPr>
          <w:rFonts w:asciiTheme="minorHAnsi" w:eastAsiaTheme="minorEastAsia" w:hAnsiTheme="minorHAnsi" w:cstheme="minorBidi"/>
          <w:kern w:val="2"/>
          <w:szCs w:val="28"/>
          <w:lang w:val="vi-VN" w:eastAsia="vi-VN"/>
          <w14:ligatures w14:val="standardContextual"/>
        </w:rPr>
      </w:pPr>
      <w:hyperlink w:anchor="_Toc211203806" w:history="1">
        <w:r w:rsidRPr="00903E24">
          <w:rPr>
            <w:rStyle w:val="Hyperlink"/>
            <w:szCs w:val="28"/>
          </w:rPr>
          <w:t>1.2</w:t>
        </w:r>
        <w:r w:rsidRPr="00903E24">
          <w:rPr>
            <w:rFonts w:asciiTheme="minorHAnsi" w:eastAsiaTheme="minorEastAsia" w:hAnsiTheme="minorHAnsi" w:cstheme="minorBidi"/>
            <w:kern w:val="2"/>
            <w:szCs w:val="28"/>
            <w:lang w:val="vi-VN" w:eastAsia="vi-VN"/>
            <w14:ligatures w14:val="standardContextual"/>
          </w:rPr>
          <w:tab/>
        </w:r>
        <w:r w:rsidRPr="00903E24">
          <w:rPr>
            <w:rStyle w:val="Hyperlink"/>
            <w:szCs w:val="28"/>
          </w:rPr>
          <w:t>Phạm vi áp dụng:</w:t>
        </w:r>
        <w:r w:rsidRPr="00903E24">
          <w:rPr>
            <w:webHidden/>
            <w:szCs w:val="28"/>
          </w:rPr>
          <w:tab/>
        </w:r>
        <w:r w:rsidRPr="00903E24">
          <w:rPr>
            <w:webHidden/>
            <w:szCs w:val="28"/>
          </w:rPr>
          <w:fldChar w:fldCharType="begin"/>
        </w:r>
        <w:r w:rsidRPr="00903E24">
          <w:rPr>
            <w:webHidden/>
            <w:szCs w:val="28"/>
          </w:rPr>
          <w:instrText xml:space="preserve"> PAGEREF _Toc211203806 \h </w:instrText>
        </w:r>
        <w:r w:rsidRPr="00903E24">
          <w:rPr>
            <w:webHidden/>
            <w:szCs w:val="28"/>
          </w:rPr>
        </w:r>
        <w:r w:rsidRPr="00903E24">
          <w:rPr>
            <w:webHidden/>
            <w:szCs w:val="28"/>
          </w:rPr>
          <w:fldChar w:fldCharType="separate"/>
        </w:r>
        <w:r w:rsidR="00903E24" w:rsidRPr="00903E24">
          <w:rPr>
            <w:webHidden/>
            <w:szCs w:val="28"/>
          </w:rPr>
          <w:t>4</w:t>
        </w:r>
        <w:r w:rsidRPr="00903E24">
          <w:rPr>
            <w:webHidden/>
            <w:szCs w:val="28"/>
          </w:rPr>
          <w:fldChar w:fldCharType="end"/>
        </w:r>
      </w:hyperlink>
    </w:p>
    <w:p w14:paraId="3A7CAB96" w14:textId="67B59CE8" w:rsidR="006D517C" w:rsidRPr="00903E24" w:rsidRDefault="006D517C">
      <w:pPr>
        <w:pStyle w:val="TOC2"/>
        <w:rPr>
          <w:rFonts w:asciiTheme="minorHAnsi" w:eastAsiaTheme="minorEastAsia" w:hAnsiTheme="minorHAnsi" w:cstheme="minorBidi"/>
          <w:kern w:val="2"/>
          <w:szCs w:val="28"/>
          <w:lang w:val="vi-VN" w:eastAsia="vi-VN"/>
          <w14:ligatures w14:val="standardContextual"/>
        </w:rPr>
      </w:pPr>
      <w:hyperlink w:anchor="_Toc211203807" w:history="1">
        <w:r w:rsidRPr="00903E24">
          <w:rPr>
            <w:rStyle w:val="Hyperlink"/>
            <w:szCs w:val="28"/>
          </w:rPr>
          <w:t>1.3</w:t>
        </w:r>
        <w:r w:rsidRPr="00903E24">
          <w:rPr>
            <w:rFonts w:asciiTheme="minorHAnsi" w:eastAsiaTheme="minorEastAsia" w:hAnsiTheme="minorHAnsi" w:cstheme="minorBidi"/>
            <w:kern w:val="2"/>
            <w:szCs w:val="28"/>
            <w:lang w:val="vi-VN" w:eastAsia="vi-VN"/>
            <w14:ligatures w14:val="standardContextual"/>
          </w:rPr>
          <w:tab/>
        </w:r>
        <w:r w:rsidRPr="00903E24">
          <w:rPr>
            <w:rStyle w:val="Hyperlink"/>
            <w:szCs w:val="28"/>
          </w:rPr>
          <w:t>Các thuật ngữ và từ viết tắt</w:t>
        </w:r>
        <w:r w:rsidRPr="00903E24">
          <w:rPr>
            <w:webHidden/>
            <w:szCs w:val="28"/>
          </w:rPr>
          <w:tab/>
        </w:r>
        <w:r w:rsidRPr="00903E24">
          <w:rPr>
            <w:webHidden/>
            <w:szCs w:val="28"/>
          </w:rPr>
          <w:fldChar w:fldCharType="begin"/>
        </w:r>
        <w:r w:rsidRPr="00903E24">
          <w:rPr>
            <w:webHidden/>
            <w:szCs w:val="28"/>
          </w:rPr>
          <w:instrText xml:space="preserve"> PAGEREF _Toc211203807 \h </w:instrText>
        </w:r>
        <w:r w:rsidRPr="00903E24">
          <w:rPr>
            <w:webHidden/>
            <w:szCs w:val="28"/>
          </w:rPr>
        </w:r>
        <w:r w:rsidRPr="00903E24">
          <w:rPr>
            <w:webHidden/>
            <w:szCs w:val="28"/>
          </w:rPr>
          <w:fldChar w:fldCharType="separate"/>
        </w:r>
        <w:r w:rsidR="00903E24" w:rsidRPr="00903E24">
          <w:rPr>
            <w:webHidden/>
            <w:szCs w:val="28"/>
          </w:rPr>
          <w:t>4</w:t>
        </w:r>
        <w:r w:rsidRPr="00903E24">
          <w:rPr>
            <w:webHidden/>
            <w:szCs w:val="28"/>
          </w:rPr>
          <w:fldChar w:fldCharType="end"/>
        </w:r>
      </w:hyperlink>
    </w:p>
    <w:p w14:paraId="5BCF65D8" w14:textId="3FAD5083" w:rsidR="006D517C" w:rsidRPr="00903E24" w:rsidRDefault="006D517C">
      <w:pPr>
        <w:pStyle w:val="TOC2"/>
        <w:rPr>
          <w:rFonts w:asciiTheme="minorHAnsi" w:eastAsiaTheme="minorEastAsia" w:hAnsiTheme="minorHAnsi" w:cstheme="minorBidi"/>
          <w:kern w:val="2"/>
          <w:szCs w:val="28"/>
          <w:lang w:val="vi-VN" w:eastAsia="vi-VN"/>
          <w14:ligatures w14:val="standardContextual"/>
        </w:rPr>
      </w:pPr>
      <w:hyperlink w:anchor="_Toc211203808" w:history="1">
        <w:r w:rsidRPr="00903E24">
          <w:rPr>
            <w:rStyle w:val="Hyperlink"/>
            <w:szCs w:val="28"/>
          </w:rPr>
          <w:t>1.4</w:t>
        </w:r>
        <w:r w:rsidRPr="00903E24">
          <w:rPr>
            <w:rFonts w:asciiTheme="minorHAnsi" w:eastAsiaTheme="minorEastAsia" w:hAnsiTheme="minorHAnsi" w:cstheme="minorBidi"/>
            <w:kern w:val="2"/>
            <w:szCs w:val="28"/>
            <w:lang w:val="vi-VN" w:eastAsia="vi-VN"/>
            <w14:ligatures w14:val="standardContextual"/>
          </w:rPr>
          <w:tab/>
        </w:r>
        <w:r w:rsidRPr="00903E24">
          <w:rPr>
            <w:rStyle w:val="Hyperlink"/>
            <w:szCs w:val="28"/>
          </w:rPr>
          <w:t>Cấu trúc Tài liệu:</w:t>
        </w:r>
        <w:r w:rsidRPr="00903E24">
          <w:rPr>
            <w:webHidden/>
            <w:szCs w:val="28"/>
          </w:rPr>
          <w:tab/>
        </w:r>
        <w:r w:rsidRPr="00903E24">
          <w:rPr>
            <w:webHidden/>
            <w:szCs w:val="28"/>
          </w:rPr>
          <w:fldChar w:fldCharType="begin"/>
        </w:r>
        <w:r w:rsidRPr="00903E24">
          <w:rPr>
            <w:webHidden/>
            <w:szCs w:val="28"/>
          </w:rPr>
          <w:instrText xml:space="preserve"> PAGEREF _Toc211203808 \h </w:instrText>
        </w:r>
        <w:r w:rsidRPr="00903E24">
          <w:rPr>
            <w:webHidden/>
            <w:szCs w:val="28"/>
          </w:rPr>
        </w:r>
        <w:r w:rsidRPr="00903E24">
          <w:rPr>
            <w:webHidden/>
            <w:szCs w:val="28"/>
          </w:rPr>
          <w:fldChar w:fldCharType="separate"/>
        </w:r>
        <w:r w:rsidR="00903E24" w:rsidRPr="00903E24">
          <w:rPr>
            <w:webHidden/>
            <w:szCs w:val="28"/>
          </w:rPr>
          <w:t>4</w:t>
        </w:r>
        <w:r w:rsidRPr="00903E24">
          <w:rPr>
            <w:webHidden/>
            <w:szCs w:val="28"/>
          </w:rPr>
          <w:fldChar w:fldCharType="end"/>
        </w:r>
      </w:hyperlink>
    </w:p>
    <w:p w14:paraId="3E82ECD4" w14:textId="6174B4C9" w:rsidR="006D517C" w:rsidRPr="00903E24" w:rsidRDefault="006D517C">
      <w:pPr>
        <w:pStyle w:val="TOC1"/>
        <w:rPr>
          <w:rFonts w:asciiTheme="minorHAnsi" w:eastAsiaTheme="minorEastAsia" w:hAnsiTheme="minorHAnsi" w:cstheme="minorBidi"/>
          <w:b w:val="0"/>
          <w:bCs w:val="0"/>
          <w:caps w:val="0"/>
          <w:kern w:val="2"/>
          <w:szCs w:val="28"/>
          <w:lang w:val="vi-VN" w:eastAsia="vi-VN"/>
          <w14:ligatures w14:val="standardContextual"/>
        </w:rPr>
      </w:pPr>
      <w:hyperlink w:anchor="_Toc211203809" w:history="1">
        <w:r w:rsidRPr="00903E24">
          <w:rPr>
            <w:rStyle w:val="Hyperlink"/>
            <w:szCs w:val="28"/>
          </w:rPr>
          <w:t>2</w:t>
        </w:r>
        <w:r w:rsidRPr="00903E24">
          <w:rPr>
            <w:rFonts w:asciiTheme="minorHAnsi" w:eastAsiaTheme="minorEastAsia" w:hAnsiTheme="minorHAnsi" w:cstheme="minorBidi"/>
            <w:b w:val="0"/>
            <w:bCs w:val="0"/>
            <w:caps w:val="0"/>
            <w:kern w:val="2"/>
            <w:szCs w:val="28"/>
            <w:lang w:val="vi-VN" w:eastAsia="vi-VN"/>
            <w14:ligatures w14:val="standardContextual"/>
          </w:rPr>
          <w:tab/>
        </w:r>
        <w:r w:rsidRPr="00903E24">
          <w:rPr>
            <w:rStyle w:val="Hyperlink"/>
            <w:szCs w:val="28"/>
          </w:rPr>
          <w:t>TỔNG QUAN VỀ SẢN PHẨM</w:t>
        </w:r>
        <w:r w:rsidRPr="00903E24">
          <w:rPr>
            <w:webHidden/>
            <w:szCs w:val="28"/>
          </w:rPr>
          <w:tab/>
        </w:r>
        <w:r w:rsidRPr="00903E24">
          <w:rPr>
            <w:webHidden/>
            <w:szCs w:val="28"/>
          </w:rPr>
          <w:fldChar w:fldCharType="begin"/>
        </w:r>
        <w:r w:rsidRPr="00903E24">
          <w:rPr>
            <w:webHidden/>
            <w:szCs w:val="28"/>
          </w:rPr>
          <w:instrText xml:space="preserve"> PAGEREF _Toc211203809 \h </w:instrText>
        </w:r>
        <w:r w:rsidRPr="00903E24">
          <w:rPr>
            <w:webHidden/>
            <w:szCs w:val="28"/>
          </w:rPr>
        </w:r>
        <w:r w:rsidRPr="00903E24">
          <w:rPr>
            <w:webHidden/>
            <w:szCs w:val="28"/>
          </w:rPr>
          <w:fldChar w:fldCharType="separate"/>
        </w:r>
        <w:r w:rsidR="00903E24" w:rsidRPr="00903E24">
          <w:rPr>
            <w:webHidden/>
            <w:szCs w:val="28"/>
          </w:rPr>
          <w:t>5</w:t>
        </w:r>
        <w:r w:rsidRPr="00903E24">
          <w:rPr>
            <w:webHidden/>
            <w:szCs w:val="28"/>
          </w:rPr>
          <w:fldChar w:fldCharType="end"/>
        </w:r>
      </w:hyperlink>
    </w:p>
    <w:p w14:paraId="3FC4674B" w14:textId="1283F676" w:rsidR="006D517C" w:rsidRPr="00903E24" w:rsidRDefault="006D517C">
      <w:pPr>
        <w:pStyle w:val="TOC2"/>
        <w:rPr>
          <w:rFonts w:asciiTheme="minorHAnsi" w:eastAsiaTheme="minorEastAsia" w:hAnsiTheme="minorHAnsi" w:cstheme="minorBidi"/>
          <w:kern w:val="2"/>
          <w:szCs w:val="28"/>
          <w:lang w:val="vi-VN" w:eastAsia="vi-VN"/>
          <w14:ligatures w14:val="standardContextual"/>
        </w:rPr>
      </w:pPr>
      <w:hyperlink w:anchor="_Toc211203810" w:history="1">
        <w:r w:rsidRPr="00903E24">
          <w:rPr>
            <w:rStyle w:val="Hyperlink"/>
            <w:szCs w:val="28"/>
          </w:rPr>
          <w:t>2.1</w:t>
        </w:r>
        <w:r w:rsidRPr="00903E24">
          <w:rPr>
            <w:rFonts w:asciiTheme="minorHAnsi" w:eastAsiaTheme="minorEastAsia" w:hAnsiTheme="minorHAnsi" w:cstheme="minorBidi"/>
            <w:kern w:val="2"/>
            <w:szCs w:val="28"/>
            <w:lang w:val="vi-VN" w:eastAsia="vi-VN"/>
            <w14:ligatures w14:val="standardContextual"/>
          </w:rPr>
          <w:tab/>
        </w:r>
        <w:r w:rsidRPr="00903E24">
          <w:rPr>
            <w:rStyle w:val="Hyperlink"/>
            <w:szCs w:val="28"/>
          </w:rPr>
          <w:t>Tổng quan về sản phẩm</w:t>
        </w:r>
        <w:r w:rsidRPr="00903E24">
          <w:rPr>
            <w:webHidden/>
            <w:szCs w:val="28"/>
          </w:rPr>
          <w:tab/>
        </w:r>
        <w:r w:rsidRPr="00903E24">
          <w:rPr>
            <w:webHidden/>
            <w:szCs w:val="28"/>
          </w:rPr>
          <w:fldChar w:fldCharType="begin"/>
        </w:r>
        <w:r w:rsidRPr="00903E24">
          <w:rPr>
            <w:webHidden/>
            <w:szCs w:val="28"/>
          </w:rPr>
          <w:instrText xml:space="preserve"> PAGEREF _Toc211203810 \h </w:instrText>
        </w:r>
        <w:r w:rsidRPr="00903E24">
          <w:rPr>
            <w:webHidden/>
            <w:szCs w:val="28"/>
          </w:rPr>
        </w:r>
        <w:r w:rsidRPr="00903E24">
          <w:rPr>
            <w:webHidden/>
            <w:szCs w:val="28"/>
          </w:rPr>
          <w:fldChar w:fldCharType="separate"/>
        </w:r>
        <w:r w:rsidR="00903E24" w:rsidRPr="00903E24">
          <w:rPr>
            <w:webHidden/>
            <w:szCs w:val="28"/>
          </w:rPr>
          <w:t>5</w:t>
        </w:r>
        <w:r w:rsidRPr="00903E24">
          <w:rPr>
            <w:webHidden/>
            <w:szCs w:val="28"/>
          </w:rPr>
          <w:fldChar w:fldCharType="end"/>
        </w:r>
      </w:hyperlink>
    </w:p>
    <w:p w14:paraId="6CBB7FC3" w14:textId="40900C53" w:rsidR="006D517C" w:rsidRPr="00903E24" w:rsidRDefault="006D517C">
      <w:pPr>
        <w:pStyle w:val="TOC2"/>
        <w:rPr>
          <w:rFonts w:asciiTheme="minorHAnsi" w:eastAsiaTheme="minorEastAsia" w:hAnsiTheme="minorHAnsi" w:cstheme="minorBidi"/>
          <w:kern w:val="2"/>
          <w:szCs w:val="28"/>
          <w:lang w:val="vi-VN" w:eastAsia="vi-VN"/>
          <w14:ligatures w14:val="standardContextual"/>
        </w:rPr>
      </w:pPr>
      <w:hyperlink w:anchor="_Toc211203811" w:history="1">
        <w:r w:rsidRPr="00903E24">
          <w:rPr>
            <w:rStyle w:val="Hyperlink"/>
            <w:szCs w:val="28"/>
          </w:rPr>
          <w:t>2.2</w:t>
        </w:r>
        <w:r w:rsidRPr="00903E24">
          <w:rPr>
            <w:rFonts w:asciiTheme="minorHAnsi" w:eastAsiaTheme="minorEastAsia" w:hAnsiTheme="minorHAnsi" w:cstheme="minorBidi"/>
            <w:kern w:val="2"/>
            <w:szCs w:val="28"/>
            <w:lang w:val="vi-VN" w:eastAsia="vi-VN"/>
            <w14:ligatures w14:val="standardContextual"/>
          </w:rPr>
          <w:tab/>
        </w:r>
        <w:r w:rsidRPr="00903E24">
          <w:rPr>
            <w:rStyle w:val="Hyperlink"/>
            <w:szCs w:val="28"/>
          </w:rPr>
          <w:t>Đầu mối hỗ trợ, hướng dẫn sử dụng</w:t>
        </w:r>
        <w:r w:rsidRPr="00903E24">
          <w:rPr>
            <w:webHidden/>
            <w:szCs w:val="28"/>
          </w:rPr>
          <w:tab/>
        </w:r>
        <w:r w:rsidRPr="00903E24">
          <w:rPr>
            <w:webHidden/>
            <w:szCs w:val="28"/>
          </w:rPr>
          <w:fldChar w:fldCharType="begin"/>
        </w:r>
        <w:r w:rsidRPr="00903E24">
          <w:rPr>
            <w:webHidden/>
            <w:szCs w:val="28"/>
          </w:rPr>
          <w:instrText xml:space="preserve"> PAGEREF _Toc211203811 \h </w:instrText>
        </w:r>
        <w:r w:rsidRPr="00903E24">
          <w:rPr>
            <w:webHidden/>
            <w:szCs w:val="28"/>
          </w:rPr>
        </w:r>
        <w:r w:rsidRPr="00903E24">
          <w:rPr>
            <w:webHidden/>
            <w:szCs w:val="28"/>
          </w:rPr>
          <w:fldChar w:fldCharType="separate"/>
        </w:r>
        <w:r w:rsidR="00903E24" w:rsidRPr="00903E24">
          <w:rPr>
            <w:webHidden/>
            <w:szCs w:val="28"/>
          </w:rPr>
          <w:t>5</w:t>
        </w:r>
        <w:r w:rsidRPr="00903E24">
          <w:rPr>
            <w:webHidden/>
            <w:szCs w:val="28"/>
          </w:rPr>
          <w:fldChar w:fldCharType="end"/>
        </w:r>
      </w:hyperlink>
    </w:p>
    <w:p w14:paraId="70213BAC" w14:textId="396A29DB" w:rsidR="006D517C" w:rsidRPr="00903E24" w:rsidRDefault="006D517C">
      <w:pPr>
        <w:pStyle w:val="TOC2"/>
        <w:rPr>
          <w:rFonts w:asciiTheme="minorHAnsi" w:eastAsiaTheme="minorEastAsia" w:hAnsiTheme="minorHAnsi" w:cstheme="minorBidi"/>
          <w:kern w:val="2"/>
          <w:szCs w:val="28"/>
          <w:lang w:val="vi-VN" w:eastAsia="vi-VN"/>
          <w14:ligatures w14:val="standardContextual"/>
        </w:rPr>
      </w:pPr>
      <w:hyperlink w:anchor="_Toc211203812" w:history="1">
        <w:r w:rsidRPr="00903E24">
          <w:rPr>
            <w:rStyle w:val="Hyperlink"/>
            <w:szCs w:val="28"/>
          </w:rPr>
          <w:t>2.3</w:t>
        </w:r>
        <w:r w:rsidRPr="00903E24">
          <w:rPr>
            <w:rFonts w:asciiTheme="minorHAnsi" w:eastAsiaTheme="minorEastAsia" w:hAnsiTheme="minorHAnsi" w:cstheme="minorBidi"/>
            <w:kern w:val="2"/>
            <w:szCs w:val="28"/>
            <w:lang w:val="vi-VN" w:eastAsia="vi-VN"/>
            <w14:ligatures w14:val="standardContextual"/>
          </w:rPr>
          <w:tab/>
        </w:r>
        <w:r w:rsidRPr="00903E24">
          <w:rPr>
            <w:rStyle w:val="Hyperlink"/>
            <w:szCs w:val="28"/>
          </w:rPr>
          <w:t>Các nội dung khác</w:t>
        </w:r>
        <w:r w:rsidRPr="00903E24">
          <w:rPr>
            <w:webHidden/>
            <w:szCs w:val="28"/>
          </w:rPr>
          <w:tab/>
        </w:r>
        <w:r w:rsidRPr="00903E24">
          <w:rPr>
            <w:webHidden/>
            <w:szCs w:val="28"/>
          </w:rPr>
          <w:fldChar w:fldCharType="begin"/>
        </w:r>
        <w:r w:rsidRPr="00903E24">
          <w:rPr>
            <w:webHidden/>
            <w:szCs w:val="28"/>
          </w:rPr>
          <w:instrText xml:space="preserve"> PAGEREF _Toc211203812 \h </w:instrText>
        </w:r>
        <w:r w:rsidRPr="00903E24">
          <w:rPr>
            <w:webHidden/>
            <w:szCs w:val="28"/>
          </w:rPr>
        </w:r>
        <w:r w:rsidRPr="00903E24">
          <w:rPr>
            <w:webHidden/>
            <w:szCs w:val="28"/>
          </w:rPr>
          <w:fldChar w:fldCharType="separate"/>
        </w:r>
        <w:r w:rsidR="00903E24" w:rsidRPr="00903E24">
          <w:rPr>
            <w:webHidden/>
            <w:szCs w:val="28"/>
          </w:rPr>
          <w:t>5</w:t>
        </w:r>
        <w:r w:rsidRPr="00903E24">
          <w:rPr>
            <w:webHidden/>
            <w:szCs w:val="28"/>
          </w:rPr>
          <w:fldChar w:fldCharType="end"/>
        </w:r>
      </w:hyperlink>
    </w:p>
    <w:p w14:paraId="45FB1B9D" w14:textId="66EC26EB" w:rsidR="006D517C" w:rsidRPr="00903E24" w:rsidRDefault="006D517C">
      <w:pPr>
        <w:pStyle w:val="TOC1"/>
        <w:rPr>
          <w:rFonts w:asciiTheme="minorHAnsi" w:eastAsiaTheme="minorEastAsia" w:hAnsiTheme="minorHAnsi" w:cstheme="minorBidi"/>
          <w:b w:val="0"/>
          <w:bCs w:val="0"/>
          <w:caps w:val="0"/>
          <w:kern w:val="2"/>
          <w:szCs w:val="28"/>
          <w:lang w:val="vi-VN" w:eastAsia="vi-VN"/>
          <w14:ligatures w14:val="standardContextual"/>
        </w:rPr>
      </w:pPr>
      <w:hyperlink w:anchor="_Toc211203813" w:history="1">
        <w:r w:rsidRPr="00903E24">
          <w:rPr>
            <w:rStyle w:val="Hyperlink"/>
            <w:szCs w:val="28"/>
          </w:rPr>
          <w:t>3</w:t>
        </w:r>
        <w:r w:rsidRPr="00903E24">
          <w:rPr>
            <w:rFonts w:asciiTheme="minorHAnsi" w:eastAsiaTheme="minorEastAsia" w:hAnsiTheme="minorHAnsi" w:cstheme="minorBidi"/>
            <w:b w:val="0"/>
            <w:bCs w:val="0"/>
            <w:caps w:val="0"/>
            <w:kern w:val="2"/>
            <w:szCs w:val="28"/>
            <w:lang w:val="vi-VN" w:eastAsia="vi-VN"/>
            <w14:ligatures w14:val="standardContextual"/>
          </w:rPr>
          <w:tab/>
        </w:r>
        <w:r w:rsidRPr="00903E24">
          <w:rPr>
            <w:rStyle w:val="Hyperlink"/>
            <w:szCs w:val="28"/>
          </w:rPr>
          <w:t>GIỚI THIỆU CÁC CHỨC NĂNG</w:t>
        </w:r>
        <w:r w:rsidRPr="00903E24">
          <w:rPr>
            <w:webHidden/>
            <w:szCs w:val="28"/>
          </w:rPr>
          <w:tab/>
        </w:r>
        <w:r w:rsidRPr="00903E24">
          <w:rPr>
            <w:webHidden/>
            <w:szCs w:val="28"/>
          </w:rPr>
          <w:fldChar w:fldCharType="begin"/>
        </w:r>
        <w:r w:rsidRPr="00903E24">
          <w:rPr>
            <w:webHidden/>
            <w:szCs w:val="28"/>
          </w:rPr>
          <w:instrText xml:space="preserve"> PAGEREF _Toc211203813 \h </w:instrText>
        </w:r>
        <w:r w:rsidRPr="00903E24">
          <w:rPr>
            <w:webHidden/>
            <w:szCs w:val="28"/>
          </w:rPr>
        </w:r>
        <w:r w:rsidRPr="00903E24">
          <w:rPr>
            <w:webHidden/>
            <w:szCs w:val="28"/>
          </w:rPr>
          <w:fldChar w:fldCharType="separate"/>
        </w:r>
        <w:r w:rsidR="00903E24" w:rsidRPr="00903E24">
          <w:rPr>
            <w:webHidden/>
            <w:szCs w:val="28"/>
          </w:rPr>
          <w:t>5</w:t>
        </w:r>
        <w:r w:rsidRPr="00903E24">
          <w:rPr>
            <w:webHidden/>
            <w:szCs w:val="28"/>
          </w:rPr>
          <w:fldChar w:fldCharType="end"/>
        </w:r>
      </w:hyperlink>
    </w:p>
    <w:p w14:paraId="4D5F1FB0" w14:textId="285932A5" w:rsidR="006D517C" w:rsidRPr="00903E24" w:rsidRDefault="006D517C">
      <w:pPr>
        <w:pStyle w:val="TOC2"/>
        <w:rPr>
          <w:rFonts w:asciiTheme="minorHAnsi" w:eastAsiaTheme="minorEastAsia" w:hAnsiTheme="minorHAnsi" w:cstheme="minorBidi"/>
          <w:kern w:val="2"/>
          <w:szCs w:val="28"/>
          <w:lang w:val="vi-VN" w:eastAsia="vi-VN"/>
          <w14:ligatures w14:val="standardContextual"/>
        </w:rPr>
      </w:pPr>
      <w:hyperlink w:anchor="_Toc211203814" w:history="1">
        <w:r w:rsidRPr="00903E24">
          <w:rPr>
            <w:rStyle w:val="Hyperlink"/>
            <w:szCs w:val="28"/>
          </w:rPr>
          <w:t>3.1</w:t>
        </w:r>
        <w:r w:rsidRPr="00903E24">
          <w:rPr>
            <w:rFonts w:asciiTheme="minorHAnsi" w:eastAsiaTheme="minorEastAsia" w:hAnsiTheme="minorHAnsi" w:cstheme="minorBidi"/>
            <w:kern w:val="2"/>
            <w:szCs w:val="28"/>
            <w:lang w:val="vi-VN" w:eastAsia="vi-VN"/>
            <w14:ligatures w14:val="standardContextual"/>
          </w:rPr>
          <w:tab/>
        </w:r>
        <w:r w:rsidRPr="00903E24">
          <w:rPr>
            <w:rStyle w:val="Hyperlink"/>
            <w:szCs w:val="28"/>
          </w:rPr>
          <w:t>Các chức năng trong module Trang chủ</w:t>
        </w:r>
        <w:r w:rsidRPr="00903E24">
          <w:rPr>
            <w:webHidden/>
            <w:szCs w:val="28"/>
          </w:rPr>
          <w:tab/>
        </w:r>
        <w:r w:rsidRPr="00903E24">
          <w:rPr>
            <w:webHidden/>
            <w:szCs w:val="28"/>
          </w:rPr>
          <w:fldChar w:fldCharType="begin"/>
        </w:r>
        <w:r w:rsidRPr="00903E24">
          <w:rPr>
            <w:webHidden/>
            <w:szCs w:val="28"/>
          </w:rPr>
          <w:instrText xml:space="preserve"> PAGEREF _Toc211203814 \h </w:instrText>
        </w:r>
        <w:r w:rsidRPr="00903E24">
          <w:rPr>
            <w:webHidden/>
            <w:szCs w:val="28"/>
          </w:rPr>
        </w:r>
        <w:r w:rsidRPr="00903E24">
          <w:rPr>
            <w:webHidden/>
            <w:szCs w:val="28"/>
          </w:rPr>
          <w:fldChar w:fldCharType="separate"/>
        </w:r>
        <w:r w:rsidR="00903E24" w:rsidRPr="00903E24">
          <w:rPr>
            <w:webHidden/>
            <w:szCs w:val="28"/>
          </w:rPr>
          <w:t>6</w:t>
        </w:r>
        <w:r w:rsidRPr="00903E24">
          <w:rPr>
            <w:webHidden/>
            <w:szCs w:val="28"/>
          </w:rPr>
          <w:fldChar w:fldCharType="end"/>
        </w:r>
      </w:hyperlink>
    </w:p>
    <w:p w14:paraId="554F91FB" w14:textId="04C06600" w:rsidR="006D517C" w:rsidRPr="00903E24" w:rsidRDefault="006D517C">
      <w:pPr>
        <w:pStyle w:val="TOC1"/>
        <w:rPr>
          <w:rFonts w:asciiTheme="minorHAnsi" w:eastAsiaTheme="minorEastAsia" w:hAnsiTheme="minorHAnsi" w:cstheme="minorBidi"/>
          <w:b w:val="0"/>
          <w:bCs w:val="0"/>
          <w:caps w:val="0"/>
          <w:kern w:val="2"/>
          <w:szCs w:val="28"/>
          <w:lang w:val="vi-VN" w:eastAsia="vi-VN"/>
          <w14:ligatures w14:val="standardContextual"/>
        </w:rPr>
      </w:pPr>
      <w:hyperlink w:anchor="_Toc211203815" w:history="1">
        <w:r w:rsidRPr="00903E24">
          <w:rPr>
            <w:rStyle w:val="Hyperlink"/>
            <w:szCs w:val="28"/>
          </w:rPr>
          <w:t>4</w:t>
        </w:r>
        <w:r w:rsidRPr="00903E24">
          <w:rPr>
            <w:rFonts w:asciiTheme="minorHAnsi" w:eastAsiaTheme="minorEastAsia" w:hAnsiTheme="minorHAnsi" w:cstheme="minorBidi"/>
            <w:b w:val="0"/>
            <w:bCs w:val="0"/>
            <w:caps w:val="0"/>
            <w:kern w:val="2"/>
            <w:szCs w:val="28"/>
            <w:lang w:val="vi-VN" w:eastAsia="vi-VN"/>
            <w14:ligatures w14:val="standardContextual"/>
          </w:rPr>
          <w:tab/>
        </w:r>
        <w:r w:rsidRPr="00903E24">
          <w:rPr>
            <w:rStyle w:val="Hyperlink"/>
            <w:szCs w:val="28"/>
          </w:rPr>
          <w:t>HưỚng DẪN SỬ DỤNG CÁC CHỨC NĂNG HỆ THỐNG</w:t>
        </w:r>
        <w:r w:rsidRPr="00903E24">
          <w:rPr>
            <w:webHidden/>
            <w:szCs w:val="28"/>
          </w:rPr>
          <w:tab/>
        </w:r>
        <w:r w:rsidRPr="00903E24">
          <w:rPr>
            <w:webHidden/>
            <w:szCs w:val="28"/>
          </w:rPr>
          <w:fldChar w:fldCharType="begin"/>
        </w:r>
        <w:r w:rsidRPr="00903E24">
          <w:rPr>
            <w:webHidden/>
            <w:szCs w:val="28"/>
          </w:rPr>
          <w:instrText xml:space="preserve"> PAGEREF _Toc211203815 \h </w:instrText>
        </w:r>
        <w:r w:rsidRPr="00903E24">
          <w:rPr>
            <w:webHidden/>
            <w:szCs w:val="28"/>
          </w:rPr>
        </w:r>
        <w:r w:rsidRPr="00903E24">
          <w:rPr>
            <w:webHidden/>
            <w:szCs w:val="28"/>
          </w:rPr>
          <w:fldChar w:fldCharType="separate"/>
        </w:r>
        <w:r w:rsidR="00903E24" w:rsidRPr="00903E24">
          <w:rPr>
            <w:webHidden/>
            <w:szCs w:val="28"/>
          </w:rPr>
          <w:t>6</w:t>
        </w:r>
        <w:r w:rsidRPr="00903E24">
          <w:rPr>
            <w:webHidden/>
            <w:szCs w:val="28"/>
          </w:rPr>
          <w:fldChar w:fldCharType="end"/>
        </w:r>
      </w:hyperlink>
    </w:p>
    <w:p w14:paraId="68A02B5D" w14:textId="4112C6DF" w:rsidR="006D517C" w:rsidRPr="00903E24" w:rsidRDefault="006D517C">
      <w:pPr>
        <w:pStyle w:val="TOC2"/>
        <w:rPr>
          <w:rFonts w:asciiTheme="minorHAnsi" w:eastAsiaTheme="minorEastAsia" w:hAnsiTheme="minorHAnsi" w:cstheme="minorBidi"/>
          <w:kern w:val="2"/>
          <w:szCs w:val="28"/>
          <w:lang w:val="vi-VN" w:eastAsia="vi-VN"/>
          <w14:ligatures w14:val="standardContextual"/>
        </w:rPr>
      </w:pPr>
      <w:hyperlink w:anchor="_Toc211203816" w:history="1">
        <w:r w:rsidRPr="00903E24">
          <w:rPr>
            <w:rStyle w:val="Hyperlink"/>
            <w:szCs w:val="28"/>
          </w:rPr>
          <w:t>4.1</w:t>
        </w:r>
        <w:r w:rsidRPr="00903E24">
          <w:rPr>
            <w:rFonts w:asciiTheme="minorHAnsi" w:eastAsiaTheme="minorEastAsia" w:hAnsiTheme="minorHAnsi" w:cstheme="minorBidi"/>
            <w:kern w:val="2"/>
            <w:szCs w:val="28"/>
            <w:lang w:val="vi-VN" w:eastAsia="vi-VN"/>
            <w14:ligatures w14:val="standardContextual"/>
          </w:rPr>
          <w:tab/>
        </w:r>
        <w:r w:rsidRPr="00903E24">
          <w:rPr>
            <w:rStyle w:val="Hyperlink"/>
            <w:szCs w:val="28"/>
          </w:rPr>
          <w:t>Màn hình Trang chủ</w:t>
        </w:r>
        <w:r w:rsidRPr="00903E24">
          <w:rPr>
            <w:webHidden/>
            <w:szCs w:val="28"/>
          </w:rPr>
          <w:tab/>
        </w:r>
        <w:r w:rsidRPr="00903E24">
          <w:rPr>
            <w:webHidden/>
            <w:szCs w:val="28"/>
          </w:rPr>
          <w:fldChar w:fldCharType="begin"/>
        </w:r>
        <w:r w:rsidRPr="00903E24">
          <w:rPr>
            <w:webHidden/>
            <w:szCs w:val="28"/>
          </w:rPr>
          <w:instrText xml:space="preserve"> PAGEREF _Toc211203816 \h </w:instrText>
        </w:r>
        <w:r w:rsidRPr="00903E24">
          <w:rPr>
            <w:webHidden/>
            <w:szCs w:val="28"/>
          </w:rPr>
        </w:r>
        <w:r w:rsidRPr="00903E24">
          <w:rPr>
            <w:webHidden/>
            <w:szCs w:val="28"/>
          </w:rPr>
          <w:fldChar w:fldCharType="separate"/>
        </w:r>
        <w:r w:rsidR="00903E24" w:rsidRPr="00903E24">
          <w:rPr>
            <w:webHidden/>
            <w:szCs w:val="28"/>
          </w:rPr>
          <w:t>6</w:t>
        </w:r>
        <w:r w:rsidRPr="00903E24">
          <w:rPr>
            <w:webHidden/>
            <w:szCs w:val="28"/>
          </w:rPr>
          <w:fldChar w:fldCharType="end"/>
        </w:r>
      </w:hyperlink>
    </w:p>
    <w:p w14:paraId="63AC7F2D" w14:textId="76909201"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17" w:history="1">
        <w:r w:rsidRPr="00903E24">
          <w:rPr>
            <w:rStyle w:val="Hyperlink"/>
            <w:noProof/>
            <w:szCs w:val="28"/>
          </w:rPr>
          <w:t>4.1.1</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Xem thông tin truy cập nhanh Phiếu trình</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_Toc211203817 \h </w:instrText>
        </w:r>
        <w:r w:rsidRPr="00903E24">
          <w:rPr>
            <w:noProof/>
            <w:webHidden/>
            <w:szCs w:val="28"/>
          </w:rPr>
        </w:r>
        <w:r w:rsidRPr="00903E24">
          <w:rPr>
            <w:noProof/>
            <w:webHidden/>
            <w:szCs w:val="28"/>
          </w:rPr>
          <w:fldChar w:fldCharType="separate"/>
        </w:r>
        <w:r w:rsidR="00903E24" w:rsidRPr="00903E24">
          <w:rPr>
            <w:noProof/>
            <w:webHidden/>
            <w:szCs w:val="28"/>
          </w:rPr>
          <w:t>6</w:t>
        </w:r>
        <w:r w:rsidRPr="00903E24">
          <w:rPr>
            <w:noProof/>
            <w:webHidden/>
            <w:szCs w:val="28"/>
          </w:rPr>
          <w:fldChar w:fldCharType="end"/>
        </w:r>
      </w:hyperlink>
    </w:p>
    <w:p w14:paraId="6B97CCDE" w14:textId="493FC7F4"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18" w:history="1">
        <w:r w:rsidRPr="00903E24">
          <w:rPr>
            <w:rStyle w:val="Hyperlink"/>
            <w:noProof/>
            <w:szCs w:val="28"/>
          </w:rPr>
          <w:t>4.1.2</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Xem thông tin truy cập nhanh Văn bản đi</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_Toc211203818 \h </w:instrText>
        </w:r>
        <w:r w:rsidRPr="00903E24">
          <w:rPr>
            <w:noProof/>
            <w:webHidden/>
            <w:szCs w:val="28"/>
          </w:rPr>
        </w:r>
        <w:r w:rsidRPr="00903E24">
          <w:rPr>
            <w:noProof/>
            <w:webHidden/>
            <w:szCs w:val="28"/>
          </w:rPr>
          <w:fldChar w:fldCharType="separate"/>
        </w:r>
        <w:r w:rsidR="00903E24" w:rsidRPr="00903E24">
          <w:rPr>
            <w:noProof/>
            <w:webHidden/>
            <w:szCs w:val="28"/>
          </w:rPr>
          <w:t>7</w:t>
        </w:r>
        <w:r w:rsidRPr="00903E24">
          <w:rPr>
            <w:noProof/>
            <w:webHidden/>
            <w:szCs w:val="28"/>
          </w:rPr>
          <w:fldChar w:fldCharType="end"/>
        </w:r>
      </w:hyperlink>
    </w:p>
    <w:p w14:paraId="399B5397" w14:textId="6895DFD4"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19" w:history="1">
        <w:r w:rsidRPr="00903E24">
          <w:rPr>
            <w:rStyle w:val="Hyperlink"/>
            <w:noProof/>
            <w:szCs w:val="28"/>
          </w:rPr>
          <w:t>4.1.3</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Xem thông tin truy cập nhanh Văn bản đến</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_Toc211203819 \h </w:instrText>
        </w:r>
        <w:r w:rsidRPr="00903E24">
          <w:rPr>
            <w:noProof/>
            <w:webHidden/>
            <w:szCs w:val="28"/>
          </w:rPr>
        </w:r>
        <w:r w:rsidRPr="00903E24">
          <w:rPr>
            <w:noProof/>
            <w:webHidden/>
            <w:szCs w:val="28"/>
          </w:rPr>
          <w:fldChar w:fldCharType="separate"/>
        </w:r>
        <w:r w:rsidR="00903E24" w:rsidRPr="00903E24">
          <w:rPr>
            <w:noProof/>
            <w:webHidden/>
            <w:szCs w:val="28"/>
          </w:rPr>
          <w:t>8</w:t>
        </w:r>
        <w:r w:rsidRPr="00903E24">
          <w:rPr>
            <w:noProof/>
            <w:webHidden/>
            <w:szCs w:val="28"/>
          </w:rPr>
          <w:fldChar w:fldCharType="end"/>
        </w:r>
      </w:hyperlink>
    </w:p>
    <w:p w14:paraId="16E293E9" w14:textId="2B73161D"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20" w:history="1">
        <w:r w:rsidRPr="00903E24">
          <w:rPr>
            <w:rStyle w:val="Hyperlink"/>
            <w:noProof/>
            <w:szCs w:val="28"/>
          </w:rPr>
          <w:t>4.1.4</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Xem thông tin truy cập nhanh nhiệm vụ</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_Toc211203820 \h </w:instrText>
        </w:r>
        <w:r w:rsidRPr="00903E24">
          <w:rPr>
            <w:noProof/>
            <w:webHidden/>
            <w:szCs w:val="28"/>
          </w:rPr>
        </w:r>
        <w:r w:rsidRPr="00903E24">
          <w:rPr>
            <w:noProof/>
            <w:webHidden/>
            <w:szCs w:val="28"/>
          </w:rPr>
          <w:fldChar w:fldCharType="separate"/>
        </w:r>
        <w:r w:rsidR="00903E24" w:rsidRPr="00903E24">
          <w:rPr>
            <w:noProof/>
            <w:webHidden/>
            <w:szCs w:val="28"/>
          </w:rPr>
          <w:t>10</w:t>
        </w:r>
        <w:r w:rsidRPr="00903E24">
          <w:rPr>
            <w:noProof/>
            <w:webHidden/>
            <w:szCs w:val="28"/>
          </w:rPr>
          <w:fldChar w:fldCharType="end"/>
        </w:r>
      </w:hyperlink>
    </w:p>
    <w:p w14:paraId="0D511323" w14:textId="48527C68"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21" w:history="1">
        <w:r w:rsidRPr="00903E24">
          <w:rPr>
            <w:rStyle w:val="Hyperlink"/>
            <w:noProof/>
            <w:szCs w:val="28"/>
          </w:rPr>
          <w:t>4.1.5</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Xem thông tin lịch họp</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_Toc211203821 \h </w:instrText>
        </w:r>
        <w:r w:rsidRPr="00903E24">
          <w:rPr>
            <w:noProof/>
            <w:webHidden/>
            <w:szCs w:val="28"/>
          </w:rPr>
        </w:r>
        <w:r w:rsidRPr="00903E24">
          <w:rPr>
            <w:noProof/>
            <w:webHidden/>
            <w:szCs w:val="28"/>
          </w:rPr>
          <w:fldChar w:fldCharType="separate"/>
        </w:r>
        <w:r w:rsidR="00903E24" w:rsidRPr="00903E24">
          <w:rPr>
            <w:noProof/>
            <w:webHidden/>
            <w:szCs w:val="28"/>
          </w:rPr>
          <w:t>11</w:t>
        </w:r>
        <w:r w:rsidRPr="00903E24">
          <w:rPr>
            <w:noProof/>
            <w:webHidden/>
            <w:szCs w:val="28"/>
          </w:rPr>
          <w:fldChar w:fldCharType="end"/>
        </w:r>
      </w:hyperlink>
    </w:p>
    <w:p w14:paraId="7A57CFBF" w14:textId="5FDACF24"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22" w:history="1">
        <w:r w:rsidRPr="00903E24">
          <w:rPr>
            <w:rStyle w:val="Hyperlink"/>
            <w:noProof/>
            <w:szCs w:val="28"/>
          </w:rPr>
          <w:t>4.1.6</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Xem thông tin menu</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_Toc211203822 \h </w:instrText>
        </w:r>
        <w:r w:rsidRPr="00903E24">
          <w:rPr>
            <w:noProof/>
            <w:webHidden/>
            <w:szCs w:val="28"/>
          </w:rPr>
        </w:r>
        <w:r w:rsidRPr="00903E24">
          <w:rPr>
            <w:noProof/>
            <w:webHidden/>
            <w:szCs w:val="28"/>
          </w:rPr>
          <w:fldChar w:fldCharType="separate"/>
        </w:r>
        <w:r w:rsidR="00903E24" w:rsidRPr="00903E24">
          <w:rPr>
            <w:noProof/>
            <w:webHidden/>
            <w:szCs w:val="28"/>
          </w:rPr>
          <w:t>12</w:t>
        </w:r>
        <w:r w:rsidRPr="00903E24">
          <w:rPr>
            <w:noProof/>
            <w:webHidden/>
            <w:szCs w:val="28"/>
          </w:rPr>
          <w:fldChar w:fldCharType="end"/>
        </w:r>
      </w:hyperlink>
    </w:p>
    <w:p w14:paraId="15C9CEC5" w14:textId="07FB79D7" w:rsidR="006D517C" w:rsidRPr="00903E24" w:rsidRDefault="006D517C">
      <w:pPr>
        <w:pStyle w:val="TOC2"/>
        <w:rPr>
          <w:rFonts w:asciiTheme="minorHAnsi" w:eastAsiaTheme="minorEastAsia" w:hAnsiTheme="minorHAnsi" w:cstheme="minorBidi"/>
          <w:kern w:val="2"/>
          <w:szCs w:val="28"/>
          <w:lang w:val="vi-VN" w:eastAsia="vi-VN"/>
          <w14:ligatures w14:val="standardContextual"/>
        </w:rPr>
      </w:pPr>
      <w:hyperlink w:anchor="_Toc211203823" w:history="1">
        <w:r w:rsidRPr="00903E24">
          <w:rPr>
            <w:rStyle w:val="Hyperlink"/>
            <w:szCs w:val="28"/>
          </w:rPr>
          <w:t>4.2</w:t>
        </w:r>
        <w:r w:rsidRPr="00903E24">
          <w:rPr>
            <w:rFonts w:asciiTheme="minorHAnsi" w:eastAsiaTheme="minorEastAsia" w:hAnsiTheme="minorHAnsi" w:cstheme="minorBidi"/>
            <w:kern w:val="2"/>
            <w:szCs w:val="28"/>
            <w:lang w:val="vi-VN" w:eastAsia="vi-VN"/>
            <w14:ligatures w14:val="standardContextual"/>
          </w:rPr>
          <w:tab/>
        </w:r>
        <w:r w:rsidRPr="00903E24">
          <w:rPr>
            <w:rStyle w:val="Hyperlink"/>
            <w:szCs w:val="28"/>
          </w:rPr>
          <w:t>Màn hình thiết lập tài khoản</w:t>
        </w:r>
        <w:r w:rsidRPr="00903E24">
          <w:rPr>
            <w:webHidden/>
            <w:szCs w:val="28"/>
          </w:rPr>
          <w:tab/>
        </w:r>
        <w:r w:rsidRPr="00903E24">
          <w:rPr>
            <w:webHidden/>
            <w:szCs w:val="28"/>
          </w:rPr>
          <w:fldChar w:fldCharType="begin"/>
        </w:r>
        <w:r w:rsidRPr="00903E24">
          <w:rPr>
            <w:webHidden/>
            <w:szCs w:val="28"/>
          </w:rPr>
          <w:instrText xml:space="preserve"> PAGEREF _Toc211203823 \h </w:instrText>
        </w:r>
        <w:r w:rsidRPr="00903E24">
          <w:rPr>
            <w:webHidden/>
            <w:szCs w:val="28"/>
          </w:rPr>
        </w:r>
        <w:r w:rsidRPr="00903E24">
          <w:rPr>
            <w:webHidden/>
            <w:szCs w:val="28"/>
          </w:rPr>
          <w:fldChar w:fldCharType="separate"/>
        </w:r>
        <w:r w:rsidR="00903E24" w:rsidRPr="00903E24">
          <w:rPr>
            <w:webHidden/>
            <w:szCs w:val="28"/>
          </w:rPr>
          <w:t>13</w:t>
        </w:r>
        <w:r w:rsidRPr="00903E24">
          <w:rPr>
            <w:webHidden/>
            <w:szCs w:val="28"/>
          </w:rPr>
          <w:fldChar w:fldCharType="end"/>
        </w:r>
      </w:hyperlink>
    </w:p>
    <w:p w14:paraId="7A0E231F" w14:textId="7FC35F9D"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24" w:history="1">
        <w:r w:rsidRPr="00903E24">
          <w:rPr>
            <w:rStyle w:val="Hyperlink"/>
            <w:noProof/>
            <w:szCs w:val="28"/>
          </w:rPr>
          <w:t>4.2.1</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Kích hoạt sinh trắc học</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_Toc211203824 \h </w:instrText>
        </w:r>
        <w:r w:rsidRPr="00903E24">
          <w:rPr>
            <w:noProof/>
            <w:webHidden/>
            <w:szCs w:val="28"/>
          </w:rPr>
        </w:r>
        <w:r w:rsidRPr="00903E24">
          <w:rPr>
            <w:noProof/>
            <w:webHidden/>
            <w:szCs w:val="28"/>
          </w:rPr>
          <w:fldChar w:fldCharType="separate"/>
        </w:r>
        <w:r w:rsidR="00903E24" w:rsidRPr="00903E24">
          <w:rPr>
            <w:noProof/>
            <w:webHidden/>
            <w:szCs w:val="28"/>
          </w:rPr>
          <w:t>14</w:t>
        </w:r>
        <w:r w:rsidRPr="00903E24">
          <w:rPr>
            <w:noProof/>
            <w:webHidden/>
            <w:szCs w:val="28"/>
          </w:rPr>
          <w:fldChar w:fldCharType="end"/>
        </w:r>
      </w:hyperlink>
    </w:p>
    <w:p w14:paraId="0B664803" w14:textId="53430722"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25" w:history="1">
        <w:r w:rsidRPr="00903E24">
          <w:rPr>
            <w:rStyle w:val="Hyperlink"/>
            <w:noProof/>
            <w:szCs w:val="28"/>
          </w:rPr>
          <w:t>4.2.2</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Cấu hình ký</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_Toc211203825 \h </w:instrText>
        </w:r>
        <w:r w:rsidRPr="00903E24">
          <w:rPr>
            <w:noProof/>
            <w:webHidden/>
            <w:szCs w:val="28"/>
          </w:rPr>
        </w:r>
        <w:r w:rsidRPr="00903E24">
          <w:rPr>
            <w:noProof/>
            <w:webHidden/>
            <w:szCs w:val="28"/>
          </w:rPr>
          <w:fldChar w:fldCharType="separate"/>
        </w:r>
        <w:r w:rsidR="00903E24" w:rsidRPr="00903E24">
          <w:rPr>
            <w:noProof/>
            <w:webHidden/>
            <w:szCs w:val="28"/>
          </w:rPr>
          <w:t>15</w:t>
        </w:r>
        <w:r w:rsidRPr="00903E24">
          <w:rPr>
            <w:noProof/>
            <w:webHidden/>
            <w:szCs w:val="28"/>
          </w:rPr>
          <w:fldChar w:fldCharType="end"/>
        </w:r>
      </w:hyperlink>
    </w:p>
    <w:p w14:paraId="6DE5565B" w14:textId="7F8F7B40"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26" w:history="1">
        <w:r w:rsidRPr="00903E24">
          <w:rPr>
            <w:rStyle w:val="Hyperlink"/>
            <w:noProof/>
            <w:szCs w:val="28"/>
          </w:rPr>
          <w:t>4.2.3</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Thông tin phiên bản</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_Toc211203826 \h </w:instrText>
        </w:r>
        <w:r w:rsidRPr="00903E24">
          <w:rPr>
            <w:noProof/>
            <w:webHidden/>
            <w:szCs w:val="28"/>
          </w:rPr>
        </w:r>
        <w:r w:rsidRPr="00903E24">
          <w:rPr>
            <w:noProof/>
            <w:webHidden/>
            <w:szCs w:val="28"/>
          </w:rPr>
          <w:fldChar w:fldCharType="separate"/>
        </w:r>
        <w:r w:rsidR="00903E24" w:rsidRPr="00903E24">
          <w:rPr>
            <w:noProof/>
            <w:webHidden/>
            <w:szCs w:val="28"/>
          </w:rPr>
          <w:t>16</w:t>
        </w:r>
        <w:r w:rsidRPr="00903E24">
          <w:rPr>
            <w:noProof/>
            <w:webHidden/>
            <w:szCs w:val="28"/>
          </w:rPr>
          <w:fldChar w:fldCharType="end"/>
        </w:r>
      </w:hyperlink>
    </w:p>
    <w:p w14:paraId="122ED4E7" w14:textId="23CFABFB"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27" w:history="1">
        <w:r w:rsidRPr="00903E24">
          <w:rPr>
            <w:rStyle w:val="Hyperlink"/>
            <w:noProof/>
            <w:szCs w:val="28"/>
          </w:rPr>
          <w:t>4.2.4</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Liên hệ</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_Toc211203827 \h </w:instrText>
        </w:r>
        <w:r w:rsidRPr="00903E24">
          <w:rPr>
            <w:noProof/>
            <w:webHidden/>
            <w:szCs w:val="28"/>
          </w:rPr>
        </w:r>
        <w:r w:rsidRPr="00903E24">
          <w:rPr>
            <w:noProof/>
            <w:webHidden/>
            <w:szCs w:val="28"/>
          </w:rPr>
          <w:fldChar w:fldCharType="separate"/>
        </w:r>
        <w:r w:rsidR="00903E24" w:rsidRPr="00903E24">
          <w:rPr>
            <w:noProof/>
            <w:webHidden/>
            <w:szCs w:val="28"/>
          </w:rPr>
          <w:t>17</w:t>
        </w:r>
        <w:r w:rsidRPr="00903E24">
          <w:rPr>
            <w:noProof/>
            <w:webHidden/>
            <w:szCs w:val="28"/>
          </w:rPr>
          <w:fldChar w:fldCharType="end"/>
        </w:r>
      </w:hyperlink>
    </w:p>
    <w:p w14:paraId="29AA4E81" w14:textId="6AC79BA2" w:rsidR="006D517C" w:rsidRPr="00903E24" w:rsidRDefault="006D517C">
      <w:pPr>
        <w:pStyle w:val="TOC3"/>
        <w:tabs>
          <w:tab w:val="left" w:pos="1400"/>
        </w:tabs>
        <w:rPr>
          <w:rFonts w:asciiTheme="minorHAnsi" w:eastAsiaTheme="minorEastAsia" w:hAnsiTheme="minorHAnsi" w:cstheme="minorBidi"/>
          <w:iCs w:val="0"/>
          <w:noProof/>
          <w:kern w:val="2"/>
          <w:szCs w:val="28"/>
          <w:lang w:val="vi-VN" w:eastAsia="vi-VN"/>
          <w14:ligatures w14:val="standardContextual"/>
        </w:rPr>
      </w:pPr>
      <w:hyperlink w:anchor="_Toc211203828" w:history="1">
        <w:r w:rsidRPr="00903E24">
          <w:rPr>
            <w:rStyle w:val="Hyperlink"/>
            <w:noProof/>
            <w:szCs w:val="28"/>
          </w:rPr>
          <w:t>4.2.5</w:t>
        </w:r>
        <w:r w:rsidRPr="00903E24">
          <w:rPr>
            <w:rFonts w:asciiTheme="minorHAnsi" w:eastAsiaTheme="minorEastAsia" w:hAnsiTheme="minorHAnsi" w:cstheme="minorBidi"/>
            <w:iCs w:val="0"/>
            <w:noProof/>
            <w:kern w:val="2"/>
            <w:szCs w:val="28"/>
            <w:lang w:val="vi-VN" w:eastAsia="vi-VN"/>
            <w14:ligatures w14:val="standardContextual"/>
          </w:rPr>
          <w:tab/>
        </w:r>
        <w:r w:rsidRPr="00903E24">
          <w:rPr>
            <w:rStyle w:val="Hyperlink"/>
            <w:noProof/>
            <w:szCs w:val="28"/>
          </w:rPr>
          <w:t>Đăng xuất</w:t>
        </w:r>
        <w:r w:rsidRPr="00903E24">
          <w:rPr>
            <w:noProof/>
            <w:webHidden/>
            <w:szCs w:val="28"/>
          </w:rPr>
          <w:tab/>
        </w:r>
        <w:r w:rsidRPr="00903E24">
          <w:rPr>
            <w:noProof/>
            <w:webHidden/>
            <w:szCs w:val="28"/>
          </w:rPr>
          <w:fldChar w:fldCharType="begin"/>
        </w:r>
        <w:r w:rsidRPr="00903E24">
          <w:rPr>
            <w:noProof/>
            <w:webHidden/>
            <w:szCs w:val="28"/>
          </w:rPr>
          <w:instrText xml:space="preserve"> PAGEREF _Toc211203828 \h </w:instrText>
        </w:r>
        <w:r w:rsidRPr="00903E24">
          <w:rPr>
            <w:noProof/>
            <w:webHidden/>
            <w:szCs w:val="28"/>
          </w:rPr>
        </w:r>
        <w:r w:rsidRPr="00903E24">
          <w:rPr>
            <w:noProof/>
            <w:webHidden/>
            <w:szCs w:val="28"/>
          </w:rPr>
          <w:fldChar w:fldCharType="separate"/>
        </w:r>
        <w:r w:rsidR="00903E24" w:rsidRPr="00903E24">
          <w:rPr>
            <w:noProof/>
            <w:webHidden/>
            <w:szCs w:val="28"/>
          </w:rPr>
          <w:t>18</w:t>
        </w:r>
        <w:r w:rsidRPr="00903E24">
          <w:rPr>
            <w:noProof/>
            <w:webHidden/>
            <w:szCs w:val="28"/>
          </w:rPr>
          <w:fldChar w:fldCharType="end"/>
        </w:r>
      </w:hyperlink>
    </w:p>
    <w:p w14:paraId="05926144" w14:textId="0364D4BA" w:rsidR="006D517C" w:rsidRPr="00903E24" w:rsidRDefault="006D517C">
      <w:pPr>
        <w:pStyle w:val="TOC1"/>
        <w:rPr>
          <w:rFonts w:asciiTheme="minorHAnsi" w:eastAsiaTheme="minorEastAsia" w:hAnsiTheme="minorHAnsi" w:cstheme="minorBidi"/>
          <w:b w:val="0"/>
          <w:bCs w:val="0"/>
          <w:caps w:val="0"/>
          <w:kern w:val="2"/>
          <w:szCs w:val="28"/>
          <w:lang w:val="vi-VN" w:eastAsia="vi-VN"/>
          <w14:ligatures w14:val="standardContextual"/>
        </w:rPr>
      </w:pPr>
      <w:hyperlink w:anchor="_Toc211203829" w:history="1">
        <w:r w:rsidRPr="00903E24">
          <w:rPr>
            <w:rStyle w:val="Hyperlink"/>
            <w:szCs w:val="28"/>
          </w:rPr>
          <w:t>5</w:t>
        </w:r>
        <w:r w:rsidRPr="00903E24">
          <w:rPr>
            <w:rFonts w:asciiTheme="minorHAnsi" w:eastAsiaTheme="minorEastAsia" w:hAnsiTheme="minorHAnsi" w:cstheme="minorBidi"/>
            <w:b w:val="0"/>
            <w:bCs w:val="0"/>
            <w:caps w:val="0"/>
            <w:kern w:val="2"/>
            <w:szCs w:val="28"/>
            <w:lang w:val="vi-VN" w:eastAsia="vi-VN"/>
            <w14:ligatures w14:val="standardContextual"/>
          </w:rPr>
          <w:tab/>
        </w:r>
        <w:r w:rsidRPr="00903E24">
          <w:rPr>
            <w:rStyle w:val="Hyperlink"/>
            <w:szCs w:val="28"/>
          </w:rPr>
          <w:t>PHỤ LỤC</w:t>
        </w:r>
        <w:r w:rsidRPr="00903E24">
          <w:rPr>
            <w:webHidden/>
            <w:szCs w:val="28"/>
          </w:rPr>
          <w:tab/>
        </w:r>
        <w:r w:rsidRPr="00903E24">
          <w:rPr>
            <w:webHidden/>
            <w:szCs w:val="28"/>
          </w:rPr>
          <w:fldChar w:fldCharType="begin"/>
        </w:r>
        <w:r w:rsidRPr="00903E24">
          <w:rPr>
            <w:webHidden/>
            <w:szCs w:val="28"/>
          </w:rPr>
          <w:instrText xml:space="preserve"> PAGEREF _Toc211203829 \h </w:instrText>
        </w:r>
        <w:r w:rsidRPr="00903E24">
          <w:rPr>
            <w:webHidden/>
            <w:szCs w:val="28"/>
          </w:rPr>
        </w:r>
        <w:r w:rsidRPr="00903E24">
          <w:rPr>
            <w:webHidden/>
            <w:szCs w:val="28"/>
          </w:rPr>
          <w:fldChar w:fldCharType="separate"/>
        </w:r>
        <w:r w:rsidR="00903E24" w:rsidRPr="00903E24">
          <w:rPr>
            <w:webHidden/>
            <w:szCs w:val="28"/>
          </w:rPr>
          <w:t>18</w:t>
        </w:r>
        <w:r w:rsidRPr="00903E24">
          <w:rPr>
            <w:webHidden/>
            <w:szCs w:val="28"/>
          </w:rPr>
          <w:fldChar w:fldCharType="end"/>
        </w:r>
      </w:hyperlink>
    </w:p>
    <w:p w14:paraId="4DBF02DD" w14:textId="41BAEA3C" w:rsidR="00DA1A0C" w:rsidRPr="00903E24" w:rsidRDefault="00281D83" w:rsidP="003B3D9E">
      <w:pPr>
        <w:keepNext w:val="0"/>
        <w:widowControl w:val="0"/>
        <w:rPr>
          <w:rFonts w:cs="Times New Roman"/>
          <w:color w:val="000000" w:themeColor="text1"/>
          <w:szCs w:val="28"/>
        </w:rPr>
      </w:pPr>
      <w:r w:rsidRPr="00903E24">
        <w:rPr>
          <w:rFonts w:eastAsiaTheme="majorEastAsia" w:cs="Times New Roman"/>
          <w:b/>
          <w:bCs/>
          <w:caps/>
          <w:smallCaps/>
          <w:noProof/>
          <w:color w:val="000000" w:themeColor="text1"/>
          <w:szCs w:val="28"/>
        </w:rPr>
        <w:fldChar w:fldCharType="end"/>
      </w:r>
    </w:p>
    <w:p w14:paraId="4D25CA8D" w14:textId="77777777" w:rsidR="00163E36" w:rsidRPr="00903E24" w:rsidRDefault="00163E36" w:rsidP="003B3D9E">
      <w:pPr>
        <w:keepNext w:val="0"/>
        <w:spacing w:before="0"/>
        <w:rPr>
          <w:rFonts w:cs="Times New Roman"/>
          <w:b/>
          <w:caps/>
          <w:kern w:val="28"/>
          <w:szCs w:val="28"/>
        </w:rPr>
      </w:pPr>
      <w:bookmarkStart w:id="1" w:name="_Toc452446887"/>
      <w:r w:rsidRPr="00903E24">
        <w:rPr>
          <w:szCs w:val="28"/>
        </w:rPr>
        <w:br w:type="page"/>
      </w:r>
    </w:p>
    <w:p w14:paraId="33DDABE8" w14:textId="7BFC9453" w:rsidR="00DA1A0C" w:rsidRPr="00903E24" w:rsidRDefault="00DA1A0C" w:rsidP="003B3D9E">
      <w:pPr>
        <w:pStyle w:val="Heading1"/>
        <w:keepNext w:val="0"/>
        <w:pageBreakBefore w:val="0"/>
        <w:widowControl w:val="0"/>
        <w:spacing w:line="360" w:lineRule="auto"/>
        <w:rPr>
          <w:sz w:val="28"/>
          <w:szCs w:val="28"/>
        </w:rPr>
      </w:pPr>
      <w:bookmarkStart w:id="2" w:name="_Toc182296587"/>
      <w:bookmarkStart w:id="3" w:name="_Toc182296861"/>
      <w:bookmarkStart w:id="4" w:name="_Toc182297384"/>
      <w:bookmarkStart w:id="5" w:name="_Toc182297489"/>
      <w:bookmarkStart w:id="6" w:name="_Toc211203804"/>
      <w:r w:rsidRPr="00903E24">
        <w:rPr>
          <w:sz w:val="28"/>
          <w:szCs w:val="28"/>
        </w:rPr>
        <w:lastRenderedPageBreak/>
        <w:t>GIỚI THIỆU</w:t>
      </w:r>
      <w:bookmarkEnd w:id="2"/>
      <w:bookmarkEnd w:id="3"/>
      <w:bookmarkEnd w:id="4"/>
      <w:bookmarkEnd w:id="5"/>
      <w:bookmarkEnd w:id="6"/>
    </w:p>
    <w:p w14:paraId="5A18B208" w14:textId="117882E0" w:rsidR="00DA1A0C" w:rsidRPr="00903E24" w:rsidRDefault="00AC36E1" w:rsidP="003B3D9E">
      <w:pPr>
        <w:pStyle w:val="Heading2"/>
      </w:pPr>
      <w:bookmarkStart w:id="7" w:name="_Toc182296588"/>
      <w:bookmarkStart w:id="8" w:name="_Toc182296862"/>
      <w:bookmarkStart w:id="9" w:name="_Toc182297385"/>
      <w:bookmarkStart w:id="10" w:name="_Toc182297490"/>
      <w:bookmarkStart w:id="11" w:name="_Toc211203805"/>
      <w:r w:rsidRPr="00903E24">
        <w:t xml:space="preserve">Mục </w:t>
      </w:r>
      <w:r w:rsidR="00F74054" w:rsidRPr="00903E24">
        <w:t>đích và ý nghĩa của Tài liệu</w:t>
      </w:r>
      <w:r w:rsidR="003C17C1" w:rsidRPr="00903E24">
        <w:t>:</w:t>
      </w:r>
      <w:bookmarkEnd w:id="7"/>
      <w:bookmarkEnd w:id="8"/>
      <w:bookmarkEnd w:id="9"/>
      <w:bookmarkEnd w:id="10"/>
      <w:bookmarkEnd w:id="11"/>
    </w:p>
    <w:p w14:paraId="44BA4DB3" w14:textId="391E2FF1" w:rsidR="00163E36" w:rsidRPr="00903E24" w:rsidRDefault="00F74054" w:rsidP="00C62B53">
      <w:pPr>
        <w:keepNext w:val="0"/>
        <w:widowControl w:val="0"/>
        <w:numPr>
          <w:ilvl w:val="0"/>
          <w:numId w:val="13"/>
        </w:numPr>
        <w:spacing w:before="0"/>
        <w:ind w:left="284" w:hanging="284"/>
        <w:jc w:val="both"/>
        <w:rPr>
          <w:szCs w:val="28"/>
        </w:rPr>
      </w:pPr>
      <w:r w:rsidRPr="00903E24">
        <w:rPr>
          <w:szCs w:val="28"/>
        </w:rPr>
        <w:t xml:space="preserve">Tài liệu </w:t>
      </w:r>
      <w:r w:rsidR="006E1852" w:rsidRPr="00903E24">
        <w:rPr>
          <w:szCs w:val="28"/>
        </w:rPr>
        <w:t>này được xây dựng nhằm hướng dẫn</w:t>
      </w:r>
      <w:r w:rsidR="000F10C9" w:rsidRPr="00903E24">
        <w:rPr>
          <w:szCs w:val="28"/>
        </w:rPr>
        <w:t xml:space="preserve"> người dù</w:t>
      </w:r>
      <w:r w:rsidR="00CE01EB" w:rsidRPr="00903E24">
        <w:rPr>
          <w:szCs w:val="28"/>
        </w:rPr>
        <w:t xml:space="preserve">ng hiểu và sử dụng được module </w:t>
      </w:r>
      <w:r w:rsidR="00C52923" w:rsidRPr="00903E24">
        <w:rPr>
          <w:szCs w:val="28"/>
        </w:rPr>
        <w:t>Trang chủ</w:t>
      </w:r>
      <w:r w:rsidR="00A21A75" w:rsidRPr="00903E24">
        <w:rPr>
          <w:szCs w:val="28"/>
        </w:rPr>
        <w:t xml:space="preserve"> trên moble</w:t>
      </w:r>
      <w:r w:rsidR="00163E36" w:rsidRPr="00903E24">
        <w:rPr>
          <w:szCs w:val="28"/>
        </w:rPr>
        <w:t xml:space="preserve">. </w:t>
      </w:r>
    </w:p>
    <w:p w14:paraId="4291469C" w14:textId="752D661E" w:rsidR="00CE01EB" w:rsidRPr="00903E24" w:rsidRDefault="00CE01EB" w:rsidP="00C62B53">
      <w:pPr>
        <w:keepNext w:val="0"/>
        <w:widowControl w:val="0"/>
        <w:numPr>
          <w:ilvl w:val="0"/>
          <w:numId w:val="13"/>
        </w:numPr>
        <w:spacing w:before="0"/>
        <w:ind w:left="284" w:hanging="284"/>
        <w:jc w:val="both"/>
        <w:rPr>
          <w:szCs w:val="28"/>
        </w:rPr>
      </w:pPr>
      <w:r w:rsidRPr="00903E24">
        <w:rPr>
          <w:szCs w:val="28"/>
        </w:rPr>
        <w:t>Làm tài liệu đào tạo cho cán bộ triển khai đào tạo.</w:t>
      </w:r>
    </w:p>
    <w:p w14:paraId="4717E2AF" w14:textId="6BD4ABFF" w:rsidR="00DA1A0C" w:rsidRPr="00903E24" w:rsidRDefault="00AC36E1" w:rsidP="003B3D9E">
      <w:pPr>
        <w:pStyle w:val="Heading2"/>
      </w:pPr>
      <w:bookmarkStart w:id="12" w:name="_Toc182296589"/>
      <w:bookmarkStart w:id="13" w:name="_Toc182296863"/>
      <w:bookmarkStart w:id="14" w:name="_Toc182297386"/>
      <w:bookmarkStart w:id="15" w:name="_Toc182297491"/>
      <w:bookmarkStart w:id="16" w:name="_Toc211203806"/>
      <w:r w:rsidRPr="00903E24">
        <w:t xml:space="preserve">Phạm vi </w:t>
      </w:r>
      <w:r w:rsidR="008A77A8" w:rsidRPr="00903E24">
        <w:t>áp dụng</w:t>
      </w:r>
      <w:r w:rsidR="003C17C1" w:rsidRPr="00903E24">
        <w:t>:</w:t>
      </w:r>
      <w:bookmarkEnd w:id="12"/>
      <w:bookmarkEnd w:id="13"/>
      <w:bookmarkEnd w:id="14"/>
      <w:bookmarkEnd w:id="15"/>
      <w:bookmarkEnd w:id="16"/>
    </w:p>
    <w:p w14:paraId="37E47440" w14:textId="3D1B525E" w:rsidR="007A7989" w:rsidRPr="00903E24" w:rsidRDefault="00621A9F" w:rsidP="00C62B53">
      <w:pPr>
        <w:keepNext w:val="0"/>
        <w:widowControl w:val="0"/>
        <w:numPr>
          <w:ilvl w:val="0"/>
          <w:numId w:val="13"/>
        </w:numPr>
        <w:spacing w:before="0"/>
        <w:ind w:left="284" w:hanging="284"/>
        <w:jc w:val="both"/>
        <w:rPr>
          <w:szCs w:val="28"/>
        </w:rPr>
      </w:pPr>
      <w:r w:rsidRPr="00903E24">
        <w:rPr>
          <w:szCs w:val="28"/>
        </w:rPr>
        <w:t xml:space="preserve">Tài liệu này áp dụng cho </w:t>
      </w:r>
      <w:r w:rsidR="007A782E" w:rsidRPr="00903E24">
        <w:rPr>
          <w:szCs w:val="28"/>
        </w:rPr>
        <w:t>m</w:t>
      </w:r>
      <w:r w:rsidR="00B629E2" w:rsidRPr="00903E24">
        <w:rPr>
          <w:szCs w:val="28"/>
        </w:rPr>
        <w:t xml:space="preserve">odule </w:t>
      </w:r>
      <w:r w:rsidR="00C52923" w:rsidRPr="00903E24">
        <w:rPr>
          <w:szCs w:val="28"/>
        </w:rPr>
        <w:t>Trang chủ</w:t>
      </w:r>
      <w:r w:rsidR="007A7989" w:rsidRPr="00903E24">
        <w:rPr>
          <w:szCs w:val="28"/>
        </w:rPr>
        <w:t xml:space="preserve"> với các chức năng sau đây:</w:t>
      </w:r>
    </w:p>
    <w:p w14:paraId="754B9C31" w14:textId="52B1D413" w:rsidR="00B629E2" w:rsidRPr="00903E24" w:rsidRDefault="00C52923" w:rsidP="00C62B53">
      <w:pPr>
        <w:keepNext w:val="0"/>
        <w:widowControl w:val="0"/>
        <w:numPr>
          <w:ilvl w:val="1"/>
          <w:numId w:val="13"/>
        </w:numPr>
        <w:ind w:left="567" w:hanging="283"/>
        <w:jc w:val="both"/>
        <w:rPr>
          <w:rFonts w:cs="Times New Roman"/>
          <w:szCs w:val="28"/>
        </w:rPr>
      </w:pPr>
      <w:r w:rsidRPr="00903E24">
        <w:rPr>
          <w:rFonts w:cs="Times New Roman"/>
          <w:szCs w:val="28"/>
        </w:rPr>
        <w:t>Màn hình trang chủ</w:t>
      </w:r>
    </w:p>
    <w:p w14:paraId="4B5DD175" w14:textId="6C27E3E8" w:rsidR="00B629E2" w:rsidRPr="00903E24" w:rsidRDefault="00C52923" w:rsidP="00C62B53">
      <w:pPr>
        <w:keepNext w:val="0"/>
        <w:widowControl w:val="0"/>
        <w:numPr>
          <w:ilvl w:val="1"/>
          <w:numId w:val="13"/>
        </w:numPr>
        <w:ind w:left="567" w:hanging="283"/>
        <w:jc w:val="both"/>
        <w:rPr>
          <w:rFonts w:cs="Times New Roman"/>
          <w:szCs w:val="28"/>
        </w:rPr>
      </w:pPr>
      <w:r w:rsidRPr="00903E24">
        <w:rPr>
          <w:rFonts w:cs="Times New Roman"/>
          <w:szCs w:val="28"/>
        </w:rPr>
        <w:t>Màn hình thiết lập tài khoản</w:t>
      </w:r>
    </w:p>
    <w:p w14:paraId="0A6047D5" w14:textId="4B750316" w:rsidR="00E339CF" w:rsidRPr="00903E24" w:rsidRDefault="00621A9F" w:rsidP="00C62B53">
      <w:pPr>
        <w:keepNext w:val="0"/>
        <w:widowControl w:val="0"/>
        <w:numPr>
          <w:ilvl w:val="0"/>
          <w:numId w:val="13"/>
        </w:numPr>
        <w:spacing w:before="0"/>
        <w:ind w:left="284" w:hanging="284"/>
        <w:jc w:val="both"/>
        <w:rPr>
          <w:szCs w:val="28"/>
        </w:rPr>
      </w:pPr>
      <w:r w:rsidRPr="00903E24">
        <w:rPr>
          <w:szCs w:val="28"/>
        </w:rPr>
        <w:t xml:space="preserve">Tài liệu này phục vụ </w:t>
      </w:r>
      <w:r w:rsidR="00903E24" w:rsidRPr="00903E24">
        <w:rPr>
          <w:szCs w:val="28"/>
        </w:rPr>
        <w:t>n</w:t>
      </w:r>
      <w:r w:rsidR="00B629E2" w:rsidRPr="00903E24">
        <w:rPr>
          <w:szCs w:val="28"/>
        </w:rPr>
        <w:t>gười dùng l</w:t>
      </w:r>
      <w:r w:rsidR="00E339CF" w:rsidRPr="00903E24">
        <w:rPr>
          <w:szCs w:val="28"/>
        </w:rPr>
        <w:t xml:space="preserve">à người thao tác trực tiếp trên hệ thống, là </w:t>
      </w:r>
      <w:r w:rsidR="00B629E2" w:rsidRPr="00903E24">
        <w:rPr>
          <w:szCs w:val="28"/>
        </w:rPr>
        <w:t xml:space="preserve">toàn bộ </w:t>
      </w:r>
      <w:r w:rsidR="00E339CF" w:rsidRPr="00903E24">
        <w:rPr>
          <w:szCs w:val="28"/>
        </w:rPr>
        <w:t xml:space="preserve">các cán </w:t>
      </w:r>
      <w:r w:rsidR="00B629E2" w:rsidRPr="00903E24">
        <w:rPr>
          <w:szCs w:val="28"/>
        </w:rPr>
        <w:t>bộ/nhân viên tham gia xử lý các văn bản có liên quan</w:t>
      </w:r>
      <w:r w:rsidR="00903E24" w:rsidRPr="00903E24">
        <w:rPr>
          <w:szCs w:val="28"/>
        </w:rPr>
        <w:t>.</w:t>
      </w:r>
    </w:p>
    <w:p w14:paraId="442B45FB" w14:textId="355B098A" w:rsidR="00DA1A0C" w:rsidRPr="00903E24" w:rsidRDefault="00DA1A0C" w:rsidP="003B3D9E">
      <w:pPr>
        <w:pStyle w:val="Heading2"/>
      </w:pPr>
      <w:bookmarkStart w:id="17" w:name="_Toc182296590"/>
      <w:bookmarkStart w:id="18" w:name="_Toc182296864"/>
      <w:bookmarkStart w:id="19" w:name="_Toc182297387"/>
      <w:bookmarkStart w:id="20" w:name="_Toc182297492"/>
      <w:bookmarkStart w:id="21" w:name="_Toc211203807"/>
      <w:r w:rsidRPr="00903E24">
        <w:t xml:space="preserve">Các thuật ngữ và </w:t>
      </w:r>
      <w:r w:rsidR="00B03FA8" w:rsidRPr="00903E24">
        <w:t xml:space="preserve">từ </w:t>
      </w:r>
      <w:r w:rsidRPr="00903E24">
        <w:t>viết tắt</w:t>
      </w:r>
      <w:bookmarkEnd w:id="17"/>
      <w:bookmarkEnd w:id="18"/>
      <w:bookmarkEnd w:id="19"/>
      <w:bookmarkEnd w:id="20"/>
      <w:bookmarkEnd w:id="21"/>
    </w:p>
    <w:tbl>
      <w:tblPr>
        <w:tblW w:w="8647"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593"/>
        <w:gridCol w:w="4644"/>
        <w:gridCol w:w="2410"/>
      </w:tblGrid>
      <w:tr w:rsidR="00A748EF" w:rsidRPr="00903E24" w14:paraId="446547FE" w14:textId="77777777">
        <w:trPr>
          <w:tblHeader/>
          <w:jc w:val="center"/>
        </w:trPr>
        <w:tc>
          <w:tcPr>
            <w:tcW w:w="1593" w:type="dxa"/>
            <w:shd w:val="pct5" w:color="auto" w:fill="FFFFFF"/>
          </w:tcPr>
          <w:p w14:paraId="6CEBA05E" w14:textId="77777777" w:rsidR="00A748EF" w:rsidRPr="00903E24" w:rsidRDefault="00A748EF" w:rsidP="003B3D9E">
            <w:pPr>
              <w:pStyle w:val="Bang"/>
              <w:keepNext w:val="0"/>
              <w:widowControl w:val="0"/>
              <w:spacing w:before="40" w:after="40" w:line="360" w:lineRule="auto"/>
              <w:jc w:val="center"/>
              <w:rPr>
                <w:rFonts w:cs="Times New Roman"/>
                <w:b/>
                <w:color w:val="000000"/>
                <w:sz w:val="28"/>
                <w:szCs w:val="28"/>
              </w:rPr>
            </w:pPr>
            <w:r w:rsidRPr="00903E24">
              <w:rPr>
                <w:rFonts w:cs="Times New Roman"/>
                <w:b/>
                <w:color w:val="000000"/>
                <w:sz w:val="28"/>
                <w:szCs w:val="28"/>
              </w:rPr>
              <w:t>Thuật ngữ</w:t>
            </w:r>
          </w:p>
        </w:tc>
        <w:tc>
          <w:tcPr>
            <w:tcW w:w="4644" w:type="dxa"/>
            <w:shd w:val="pct5" w:color="auto" w:fill="FFFFFF"/>
          </w:tcPr>
          <w:p w14:paraId="26742006" w14:textId="77777777" w:rsidR="00A748EF" w:rsidRPr="00903E24" w:rsidRDefault="00A748EF" w:rsidP="003B3D9E">
            <w:pPr>
              <w:pStyle w:val="Bang"/>
              <w:keepNext w:val="0"/>
              <w:widowControl w:val="0"/>
              <w:spacing w:before="40" w:after="40" w:line="360" w:lineRule="auto"/>
              <w:jc w:val="center"/>
              <w:rPr>
                <w:rFonts w:cs="Times New Roman"/>
                <w:b/>
                <w:color w:val="000000"/>
                <w:sz w:val="28"/>
                <w:szCs w:val="28"/>
              </w:rPr>
            </w:pPr>
            <w:r w:rsidRPr="00903E24">
              <w:rPr>
                <w:rFonts w:cs="Times New Roman"/>
                <w:b/>
                <w:color w:val="000000"/>
                <w:sz w:val="28"/>
                <w:szCs w:val="28"/>
              </w:rPr>
              <w:t>Định nghĩa</w:t>
            </w:r>
          </w:p>
        </w:tc>
        <w:tc>
          <w:tcPr>
            <w:tcW w:w="2410" w:type="dxa"/>
            <w:shd w:val="pct5" w:color="auto" w:fill="FFFFFF"/>
          </w:tcPr>
          <w:p w14:paraId="4FFD52FB" w14:textId="77777777" w:rsidR="00A748EF" w:rsidRPr="00903E24" w:rsidRDefault="00CF6B74" w:rsidP="003B3D9E">
            <w:pPr>
              <w:pStyle w:val="Bang"/>
              <w:keepNext w:val="0"/>
              <w:widowControl w:val="0"/>
              <w:spacing w:before="40" w:after="40" w:line="360" w:lineRule="auto"/>
              <w:jc w:val="center"/>
              <w:rPr>
                <w:rFonts w:cs="Times New Roman"/>
                <w:b/>
                <w:color w:val="000000"/>
                <w:sz w:val="28"/>
                <w:szCs w:val="28"/>
              </w:rPr>
            </w:pPr>
            <w:r w:rsidRPr="00903E24">
              <w:rPr>
                <w:rFonts w:cs="Times New Roman"/>
                <w:b/>
                <w:color w:val="000000"/>
                <w:sz w:val="28"/>
                <w:szCs w:val="28"/>
              </w:rPr>
              <w:t>Ghi chú</w:t>
            </w:r>
          </w:p>
        </w:tc>
      </w:tr>
      <w:tr w:rsidR="00A748EF" w:rsidRPr="00903E24" w14:paraId="505BCBBA" w14:textId="77777777">
        <w:trPr>
          <w:jc w:val="center"/>
        </w:trPr>
        <w:tc>
          <w:tcPr>
            <w:tcW w:w="1593" w:type="dxa"/>
          </w:tcPr>
          <w:p w14:paraId="7C87A8D2" w14:textId="255E23A4" w:rsidR="00A748EF" w:rsidRPr="00903E24" w:rsidRDefault="007A782E" w:rsidP="003B3D9E">
            <w:pPr>
              <w:keepNext w:val="0"/>
              <w:widowControl w:val="0"/>
              <w:spacing w:before="40" w:after="40"/>
              <w:rPr>
                <w:rFonts w:cs="Times New Roman"/>
                <w:color w:val="000000"/>
                <w:szCs w:val="28"/>
              </w:rPr>
            </w:pPr>
            <w:r w:rsidRPr="00903E24">
              <w:rPr>
                <w:rFonts w:cs="Times New Roman"/>
                <w:color w:val="000000"/>
                <w:szCs w:val="28"/>
              </w:rPr>
              <w:t>N/A</w:t>
            </w:r>
          </w:p>
        </w:tc>
        <w:tc>
          <w:tcPr>
            <w:tcW w:w="4644" w:type="dxa"/>
          </w:tcPr>
          <w:p w14:paraId="7B64806A" w14:textId="77777777" w:rsidR="00A748EF" w:rsidRPr="00903E24" w:rsidRDefault="00A748EF" w:rsidP="003B3D9E">
            <w:pPr>
              <w:keepNext w:val="0"/>
              <w:widowControl w:val="0"/>
              <w:spacing w:before="40" w:after="40"/>
              <w:rPr>
                <w:rFonts w:cs="Times New Roman"/>
                <w:color w:val="000000"/>
                <w:szCs w:val="28"/>
              </w:rPr>
            </w:pPr>
          </w:p>
        </w:tc>
        <w:tc>
          <w:tcPr>
            <w:tcW w:w="2410" w:type="dxa"/>
          </w:tcPr>
          <w:p w14:paraId="599F53B9" w14:textId="77777777" w:rsidR="00A748EF" w:rsidRPr="00903E24" w:rsidRDefault="00A748EF" w:rsidP="003B3D9E">
            <w:pPr>
              <w:keepNext w:val="0"/>
              <w:widowControl w:val="0"/>
              <w:spacing w:before="40" w:after="40"/>
              <w:rPr>
                <w:rFonts w:cs="Times New Roman"/>
                <w:color w:val="000000"/>
                <w:szCs w:val="28"/>
              </w:rPr>
            </w:pPr>
          </w:p>
        </w:tc>
      </w:tr>
    </w:tbl>
    <w:p w14:paraId="5947B93E" w14:textId="4142D258" w:rsidR="00050E06" w:rsidRPr="00903E24" w:rsidRDefault="00050E06" w:rsidP="003B3D9E">
      <w:pPr>
        <w:pStyle w:val="Heading2"/>
      </w:pPr>
      <w:bookmarkStart w:id="22" w:name="_Toc182296591"/>
      <w:bookmarkStart w:id="23" w:name="_Toc182296865"/>
      <w:bookmarkStart w:id="24" w:name="_Toc182297388"/>
      <w:bookmarkStart w:id="25" w:name="_Toc182297493"/>
      <w:bookmarkStart w:id="26" w:name="_Toc211203808"/>
      <w:r w:rsidRPr="00903E24">
        <w:t>Cấu trúc Tài liệu</w:t>
      </w:r>
      <w:r w:rsidR="004524E2" w:rsidRPr="00903E24">
        <w:t>:</w:t>
      </w:r>
      <w:bookmarkEnd w:id="22"/>
      <w:bookmarkEnd w:id="23"/>
      <w:bookmarkEnd w:id="24"/>
      <w:bookmarkEnd w:id="25"/>
      <w:bookmarkEnd w:id="26"/>
    </w:p>
    <w:p w14:paraId="511522EE" w14:textId="53E7AD1D" w:rsidR="00297646" w:rsidRPr="00903E24" w:rsidRDefault="00297646" w:rsidP="00C62B53">
      <w:pPr>
        <w:keepNext w:val="0"/>
        <w:widowControl w:val="0"/>
        <w:numPr>
          <w:ilvl w:val="0"/>
          <w:numId w:val="13"/>
        </w:numPr>
        <w:spacing w:before="0"/>
        <w:ind w:left="284" w:hanging="284"/>
        <w:jc w:val="both"/>
        <w:rPr>
          <w:szCs w:val="28"/>
        </w:rPr>
      </w:pPr>
      <w:r w:rsidRPr="00903E24">
        <w:rPr>
          <w:szCs w:val="28"/>
        </w:rPr>
        <w:t xml:space="preserve">Tài liệu này gồm </w:t>
      </w:r>
      <w:r w:rsidR="001917D6" w:rsidRPr="00903E24">
        <w:rPr>
          <w:szCs w:val="28"/>
        </w:rPr>
        <w:t xml:space="preserve">5 </w:t>
      </w:r>
      <w:r w:rsidR="005E643B" w:rsidRPr="00903E24">
        <w:rPr>
          <w:szCs w:val="28"/>
        </w:rPr>
        <w:t>phần</w:t>
      </w:r>
      <w:r w:rsidRPr="00903E24">
        <w:rPr>
          <w:szCs w:val="28"/>
        </w:rPr>
        <w:t>, được bố trí như sau:</w:t>
      </w:r>
    </w:p>
    <w:p w14:paraId="32E9D562" w14:textId="58EFEF3F" w:rsidR="00B66027" w:rsidRPr="00903E24" w:rsidRDefault="005E643B" w:rsidP="00C62B53">
      <w:pPr>
        <w:keepNext w:val="0"/>
        <w:widowControl w:val="0"/>
        <w:numPr>
          <w:ilvl w:val="1"/>
          <w:numId w:val="13"/>
        </w:numPr>
        <w:ind w:left="567" w:hanging="283"/>
        <w:jc w:val="both"/>
        <w:rPr>
          <w:szCs w:val="28"/>
        </w:rPr>
      </w:pPr>
      <w:r w:rsidRPr="00903E24">
        <w:rPr>
          <w:szCs w:val="28"/>
        </w:rPr>
        <w:t xml:space="preserve">Phần </w:t>
      </w:r>
      <w:r w:rsidR="00297646" w:rsidRPr="00903E24">
        <w:rPr>
          <w:szCs w:val="28"/>
        </w:rPr>
        <w:t>1</w:t>
      </w:r>
      <w:r w:rsidR="00B629E2" w:rsidRPr="00903E24">
        <w:rPr>
          <w:szCs w:val="28"/>
        </w:rPr>
        <w:t xml:space="preserve"> - </w:t>
      </w:r>
      <w:r w:rsidR="00C31276" w:rsidRPr="00903E24">
        <w:rPr>
          <w:szCs w:val="28"/>
        </w:rPr>
        <w:t>Giới thiệu</w:t>
      </w:r>
      <w:r w:rsidR="00297646" w:rsidRPr="00903E24">
        <w:rPr>
          <w:szCs w:val="28"/>
        </w:rPr>
        <w:t xml:space="preserve">: Giới thiệu </w:t>
      </w:r>
      <w:r w:rsidR="00EB1FC6" w:rsidRPr="00903E24">
        <w:rPr>
          <w:szCs w:val="28"/>
        </w:rPr>
        <w:t xml:space="preserve">về </w:t>
      </w:r>
      <w:r w:rsidR="00297646" w:rsidRPr="00903E24">
        <w:rPr>
          <w:szCs w:val="28"/>
        </w:rPr>
        <w:t>chương trình, nêu mục tiêu, phạm vi, các thuật ngữ và</w:t>
      </w:r>
      <w:r w:rsidR="005B0B6D" w:rsidRPr="00903E24">
        <w:rPr>
          <w:szCs w:val="28"/>
        </w:rPr>
        <w:t xml:space="preserve"> </w:t>
      </w:r>
      <w:r w:rsidR="00297646" w:rsidRPr="00903E24">
        <w:rPr>
          <w:szCs w:val="28"/>
        </w:rPr>
        <w:t>cấu trúc tài liệu</w:t>
      </w:r>
      <w:r w:rsidR="00637157" w:rsidRPr="00903E24">
        <w:rPr>
          <w:szCs w:val="28"/>
        </w:rPr>
        <w:t>,</w:t>
      </w:r>
      <w:r w:rsidR="00F65E92" w:rsidRPr="00903E24">
        <w:rPr>
          <w:szCs w:val="28"/>
        </w:rPr>
        <w:t xml:space="preserve"> </w:t>
      </w:r>
      <w:r w:rsidR="00761562" w:rsidRPr="00903E24">
        <w:rPr>
          <w:szCs w:val="28"/>
        </w:rPr>
        <w:t>đối tượng sử dụng Tài liệu .......</w:t>
      </w:r>
      <w:r w:rsidR="00297646" w:rsidRPr="00903E24">
        <w:rPr>
          <w:szCs w:val="28"/>
        </w:rPr>
        <w:t>.</w:t>
      </w:r>
    </w:p>
    <w:p w14:paraId="4FABF109" w14:textId="5BB841BC" w:rsidR="00374BDD" w:rsidRPr="00903E24" w:rsidRDefault="005E643B" w:rsidP="00C62B53">
      <w:pPr>
        <w:keepNext w:val="0"/>
        <w:widowControl w:val="0"/>
        <w:numPr>
          <w:ilvl w:val="1"/>
          <w:numId w:val="13"/>
        </w:numPr>
        <w:ind w:left="567" w:hanging="283"/>
        <w:jc w:val="both"/>
        <w:rPr>
          <w:szCs w:val="28"/>
        </w:rPr>
      </w:pPr>
      <w:r w:rsidRPr="00903E24">
        <w:rPr>
          <w:szCs w:val="28"/>
        </w:rPr>
        <w:t xml:space="preserve">Phần </w:t>
      </w:r>
      <w:r w:rsidR="00297646" w:rsidRPr="00903E24">
        <w:rPr>
          <w:szCs w:val="28"/>
        </w:rPr>
        <w:t>2</w:t>
      </w:r>
      <w:r w:rsidR="00B629E2" w:rsidRPr="00903E24">
        <w:rPr>
          <w:szCs w:val="28"/>
        </w:rPr>
        <w:t xml:space="preserve"> - </w:t>
      </w:r>
      <w:r w:rsidR="00E64E99" w:rsidRPr="00903E24">
        <w:rPr>
          <w:szCs w:val="28"/>
        </w:rPr>
        <w:t>Tổng quan</w:t>
      </w:r>
      <w:r w:rsidR="00B629E2" w:rsidRPr="00903E24">
        <w:rPr>
          <w:szCs w:val="28"/>
        </w:rPr>
        <w:t xml:space="preserve"> về sản phẩm</w:t>
      </w:r>
      <w:r w:rsidR="00D652AA" w:rsidRPr="00903E24">
        <w:rPr>
          <w:szCs w:val="28"/>
        </w:rPr>
        <w:t>: ghi nhận các thông tin tổng quát về chương trình hiện hành</w:t>
      </w:r>
    </w:p>
    <w:p w14:paraId="124AB758" w14:textId="49587ABB" w:rsidR="00A4764A" w:rsidRPr="00903E24" w:rsidRDefault="005E643B" w:rsidP="00C62B53">
      <w:pPr>
        <w:keepNext w:val="0"/>
        <w:widowControl w:val="0"/>
        <w:numPr>
          <w:ilvl w:val="1"/>
          <w:numId w:val="13"/>
        </w:numPr>
        <w:ind w:left="567" w:hanging="283"/>
        <w:jc w:val="both"/>
        <w:rPr>
          <w:szCs w:val="28"/>
        </w:rPr>
      </w:pPr>
      <w:r w:rsidRPr="00903E24">
        <w:rPr>
          <w:szCs w:val="28"/>
        </w:rPr>
        <w:t xml:space="preserve">Phần </w:t>
      </w:r>
      <w:r w:rsidR="00DA6BC2" w:rsidRPr="00903E24">
        <w:rPr>
          <w:szCs w:val="28"/>
        </w:rPr>
        <w:t>3</w:t>
      </w:r>
      <w:r w:rsidR="00B629E2" w:rsidRPr="00903E24">
        <w:rPr>
          <w:szCs w:val="28"/>
        </w:rPr>
        <w:t xml:space="preserve"> - </w:t>
      </w:r>
      <w:r w:rsidR="00DA6BC2" w:rsidRPr="00903E24">
        <w:rPr>
          <w:szCs w:val="28"/>
        </w:rPr>
        <w:t xml:space="preserve">Giới thiệu </w:t>
      </w:r>
      <w:r w:rsidR="00297646" w:rsidRPr="00903E24">
        <w:rPr>
          <w:szCs w:val="28"/>
        </w:rPr>
        <w:t xml:space="preserve">các chức năng </w:t>
      </w:r>
      <w:r w:rsidR="008B3913" w:rsidRPr="00903E24">
        <w:rPr>
          <w:szCs w:val="28"/>
        </w:rPr>
        <w:t>của chương trình</w:t>
      </w:r>
      <w:r w:rsidR="00B629E2" w:rsidRPr="00903E24">
        <w:rPr>
          <w:szCs w:val="28"/>
        </w:rPr>
        <w:t xml:space="preserve"> </w:t>
      </w:r>
      <w:r w:rsidR="008B3913" w:rsidRPr="00903E24">
        <w:rPr>
          <w:szCs w:val="28"/>
        </w:rPr>
        <w:t>ghi nhận trong tài liệu này</w:t>
      </w:r>
    </w:p>
    <w:p w14:paraId="576872F9" w14:textId="625E95F0" w:rsidR="007B5EF8" w:rsidRPr="00903E24" w:rsidRDefault="005E643B" w:rsidP="00C62B53">
      <w:pPr>
        <w:keepNext w:val="0"/>
        <w:widowControl w:val="0"/>
        <w:numPr>
          <w:ilvl w:val="1"/>
          <w:numId w:val="13"/>
        </w:numPr>
        <w:ind w:left="567" w:hanging="283"/>
        <w:jc w:val="both"/>
        <w:rPr>
          <w:szCs w:val="28"/>
        </w:rPr>
      </w:pPr>
      <w:r w:rsidRPr="00903E24">
        <w:rPr>
          <w:szCs w:val="28"/>
        </w:rPr>
        <w:t xml:space="preserve">Phần </w:t>
      </w:r>
      <w:r w:rsidR="007B5EF8" w:rsidRPr="00903E24">
        <w:rPr>
          <w:szCs w:val="28"/>
        </w:rPr>
        <w:t>4</w:t>
      </w:r>
      <w:r w:rsidR="00B629E2" w:rsidRPr="00903E24">
        <w:rPr>
          <w:szCs w:val="28"/>
        </w:rPr>
        <w:t xml:space="preserve"> - </w:t>
      </w:r>
      <w:r w:rsidR="007B5EF8" w:rsidRPr="00903E24">
        <w:rPr>
          <w:szCs w:val="28"/>
        </w:rPr>
        <w:t xml:space="preserve">Hướng dẫn sử dụng các chức năng </w:t>
      </w:r>
      <w:r w:rsidR="001310A1" w:rsidRPr="00903E24">
        <w:rPr>
          <w:szCs w:val="28"/>
        </w:rPr>
        <w:t xml:space="preserve">đã nêu trong </w:t>
      </w:r>
      <w:r w:rsidR="00570471" w:rsidRPr="00903E24">
        <w:rPr>
          <w:szCs w:val="28"/>
        </w:rPr>
        <w:t>Phần 3</w:t>
      </w:r>
    </w:p>
    <w:p w14:paraId="5D0FA9A6" w14:textId="31F26F55" w:rsidR="00602395" w:rsidRPr="00903E24" w:rsidRDefault="005E643B" w:rsidP="00C62B53">
      <w:pPr>
        <w:keepNext w:val="0"/>
        <w:widowControl w:val="0"/>
        <w:numPr>
          <w:ilvl w:val="1"/>
          <w:numId w:val="13"/>
        </w:numPr>
        <w:ind w:left="567" w:hanging="283"/>
        <w:jc w:val="both"/>
        <w:rPr>
          <w:szCs w:val="28"/>
        </w:rPr>
      </w:pPr>
      <w:r w:rsidRPr="00903E24">
        <w:rPr>
          <w:szCs w:val="28"/>
        </w:rPr>
        <w:t xml:space="preserve">Phần </w:t>
      </w:r>
      <w:r w:rsidR="001A7EED" w:rsidRPr="00903E24">
        <w:rPr>
          <w:szCs w:val="28"/>
        </w:rPr>
        <w:t>5</w:t>
      </w:r>
      <w:r w:rsidR="00B629E2" w:rsidRPr="00903E24">
        <w:rPr>
          <w:szCs w:val="28"/>
        </w:rPr>
        <w:t xml:space="preserve"> - </w:t>
      </w:r>
      <w:r w:rsidR="001A7EED" w:rsidRPr="00903E24">
        <w:rPr>
          <w:szCs w:val="28"/>
        </w:rPr>
        <w:t>Các Phụ lục sử dụng trong hệ thống</w:t>
      </w:r>
      <w:r w:rsidR="00FC634F" w:rsidRPr="00903E24">
        <w:rPr>
          <w:szCs w:val="28"/>
        </w:rPr>
        <w:t xml:space="preserve"> (nếu có)</w:t>
      </w:r>
      <w:r w:rsidR="00FD57CB" w:rsidRPr="00903E24">
        <w:rPr>
          <w:szCs w:val="28"/>
        </w:rPr>
        <w:t>.</w:t>
      </w:r>
    </w:p>
    <w:p w14:paraId="3CEC346D" w14:textId="209DEAD9" w:rsidR="00DA1A0C" w:rsidRPr="00903E24" w:rsidRDefault="00DA1A0C" w:rsidP="003B3D9E">
      <w:pPr>
        <w:pStyle w:val="Heading1"/>
        <w:keepNext w:val="0"/>
        <w:pageBreakBefore w:val="0"/>
        <w:widowControl w:val="0"/>
        <w:tabs>
          <w:tab w:val="num" w:pos="540"/>
        </w:tabs>
        <w:spacing w:line="360" w:lineRule="auto"/>
        <w:ind w:left="547" w:hanging="547"/>
        <w:rPr>
          <w:sz w:val="28"/>
          <w:szCs w:val="28"/>
        </w:rPr>
      </w:pPr>
      <w:bookmarkStart w:id="27" w:name="_Toc182296592"/>
      <w:bookmarkStart w:id="28" w:name="_Toc182296866"/>
      <w:bookmarkStart w:id="29" w:name="_Toc182297389"/>
      <w:bookmarkStart w:id="30" w:name="_Toc182297494"/>
      <w:bookmarkStart w:id="31" w:name="_Toc211203809"/>
      <w:r w:rsidRPr="00903E24">
        <w:rPr>
          <w:sz w:val="28"/>
          <w:szCs w:val="28"/>
        </w:rPr>
        <w:lastRenderedPageBreak/>
        <w:t>TỔNG QUAN</w:t>
      </w:r>
      <w:r w:rsidR="00216839" w:rsidRPr="00903E24">
        <w:rPr>
          <w:sz w:val="28"/>
          <w:szCs w:val="28"/>
        </w:rPr>
        <w:t xml:space="preserve"> VỀ SẢN PHẨM</w:t>
      </w:r>
      <w:bookmarkEnd w:id="27"/>
      <w:bookmarkEnd w:id="28"/>
      <w:bookmarkEnd w:id="29"/>
      <w:bookmarkEnd w:id="30"/>
      <w:bookmarkEnd w:id="31"/>
    </w:p>
    <w:p w14:paraId="4CA3FB62" w14:textId="43960712" w:rsidR="006110D7" w:rsidRPr="00903E24" w:rsidRDefault="00F026BB" w:rsidP="003B3D9E">
      <w:pPr>
        <w:pStyle w:val="Heading2"/>
      </w:pPr>
      <w:bookmarkStart w:id="32" w:name="_Toc182296593"/>
      <w:bookmarkStart w:id="33" w:name="_Toc182296867"/>
      <w:bookmarkStart w:id="34" w:name="_Toc182297390"/>
      <w:bookmarkStart w:id="35" w:name="_Toc182297495"/>
      <w:bookmarkStart w:id="36" w:name="_Toc211203810"/>
      <w:r w:rsidRPr="00903E24">
        <w:t>Tổng quan về sản phẩm</w:t>
      </w:r>
      <w:bookmarkEnd w:id="32"/>
      <w:bookmarkEnd w:id="33"/>
      <w:bookmarkEnd w:id="34"/>
      <w:bookmarkEnd w:id="35"/>
      <w:bookmarkEnd w:id="36"/>
    </w:p>
    <w:p w14:paraId="03F0B396" w14:textId="77777777" w:rsidR="00FD57CB" w:rsidRPr="00903E24" w:rsidRDefault="006110D7" w:rsidP="00C62B53">
      <w:pPr>
        <w:keepNext w:val="0"/>
        <w:widowControl w:val="0"/>
        <w:numPr>
          <w:ilvl w:val="0"/>
          <w:numId w:val="13"/>
        </w:numPr>
        <w:spacing w:before="0"/>
        <w:ind w:left="284" w:hanging="284"/>
        <w:jc w:val="both"/>
        <w:rPr>
          <w:szCs w:val="28"/>
        </w:rPr>
      </w:pPr>
      <w:r w:rsidRPr="00903E24">
        <w:rPr>
          <w:szCs w:val="28"/>
        </w:rPr>
        <w:t xml:space="preserve">Chương trình giúp </w:t>
      </w:r>
      <w:r w:rsidR="00FD57CB" w:rsidRPr="00903E24">
        <w:rPr>
          <w:szCs w:val="28"/>
        </w:rPr>
        <w:t>lưu lưu trữ văn bản online, xử lý các dữ liệu về văn bản trên phần mềm, qua đó tiết kiệm được thời gian xử lý công việc, tập trung cho các đầu việc khác quan trọng hơn nhằm nâng cao hiệu suất làm việc.</w:t>
      </w:r>
    </w:p>
    <w:p w14:paraId="0E8DE92A" w14:textId="6E1CF666" w:rsidR="00D60378" w:rsidRPr="00903E24" w:rsidRDefault="006110D7" w:rsidP="00C62B53">
      <w:pPr>
        <w:keepNext w:val="0"/>
        <w:widowControl w:val="0"/>
        <w:numPr>
          <w:ilvl w:val="0"/>
          <w:numId w:val="13"/>
        </w:numPr>
        <w:spacing w:before="0"/>
        <w:ind w:left="284" w:hanging="284"/>
        <w:jc w:val="both"/>
        <w:rPr>
          <w:szCs w:val="28"/>
        </w:rPr>
      </w:pPr>
      <w:r w:rsidRPr="00903E24">
        <w:rPr>
          <w:szCs w:val="28"/>
        </w:rPr>
        <w:t xml:space="preserve">Việc </w:t>
      </w:r>
      <w:r w:rsidR="00FC1DAF" w:rsidRPr="00903E24">
        <w:rPr>
          <w:szCs w:val="28"/>
        </w:rPr>
        <w:t>lưu trữ và xử lý văn bản</w:t>
      </w:r>
      <w:r w:rsidRPr="00903E24">
        <w:rPr>
          <w:szCs w:val="28"/>
        </w:rPr>
        <w:t xml:space="preserve"> được bảo mật tùy theo vai trò, nhiệm vụ của từng thành viên, đảm bảo phục vụ công cộng nhưng vẫn an toàn về các thông tin cần bảo mật</w:t>
      </w:r>
      <w:r w:rsidR="00FC1DAF" w:rsidRPr="00903E24">
        <w:rPr>
          <w:szCs w:val="28"/>
        </w:rPr>
        <w:t>.</w:t>
      </w:r>
    </w:p>
    <w:p w14:paraId="75369A5D" w14:textId="2B5D77FB" w:rsidR="005D2103" w:rsidRPr="00903E24" w:rsidRDefault="005D2103" w:rsidP="003B3D9E">
      <w:pPr>
        <w:pStyle w:val="Heading2"/>
      </w:pPr>
      <w:bookmarkStart w:id="37" w:name="_Toc182296594"/>
      <w:bookmarkStart w:id="38" w:name="_Toc182296868"/>
      <w:bookmarkStart w:id="39" w:name="_Toc182297391"/>
      <w:bookmarkStart w:id="40" w:name="_Toc182297496"/>
      <w:bookmarkStart w:id="41" w:name="_Toc211203811"/>
      <w:r w:rsidRPr="00903E24">
        <w:t>Đầu mối hỗ trợ, hướng dẫn sử dụng</w:t>
      </w:r>
      <w:bookmarkEnd w:id="37"/>
      <w:bookmarkEnd w:id="38"/>
      <w:bookmarkEnd w:id="39"/>
      <w:bookmarkEnd w:id="40"/>
      <w:bookmarkEnd w:id="41"/>
    </w:p>
    <w:p w14:paraId="7735A32D" w14:textId="77777777" w:rsidR="005D2103" w:rsidRPr="00903E24" w:rsidRDefault="005D2103" w:rsidP="003B3D9E">
      <w:pPr>
        <w:keepNext w:val="0"/>
        <w:widowControl w:val="0"/>
        <w:spacing w:before="0"/>
        <w:ind w:firstLine="567"/>
        <w:jc w:val="both"/>
        <w:rPr>
          <w:szCs w:val="28"/>
        </w:rPr>
      </w:pPr>
      <w:r w:rsidRPr="00903E24">
        <w:rPr>
          <w:szCs w:val="28"/>
        </w:rPr>
        <w:t xml:space="preserve">Trong quá trình thực hiện, </w:t>
      </w:r>
      <w:r w:rsidR="00600ED9" w:rsidRPr="00903E24">
        <w:rPr>
          <w:szCs w:val="28"/>
        </w:rPr>
        <w:t xml:space="preserve">các vấn đề về </w:t>
      </w:r>
      <w:r w:rsidRPr="00903E24">
        <w:rPr>
          <w:szCs w:val="28"/>
        </w:rPr>
        <w:t>thao tác liên quan đến sản phẩm/ứng dụng, người dùng liên hệ đến đầu mối sau:</w:t>
      </w:r>
    </w:p>
    <w:p w14:paraId="5FC1E48A" w14:textId="7E7BFF7E" w:rsidR="00600ED9" w:rsidRPr="00903E24" w:rsidRDefault="00600ED9" w:rsidP="00C62B53">
      <w:pPr>
        <w:keepNext w:val="0"/>
        <w:widowControl w:val="0"/>
        <w:numPr>
          <w:ilvl w:val="0"/>
          <w:numId w:val="13"/>
        </w:numPr>
        <w:spacing w:before="0"/>
        <w:ind w:left="284" w:hanging="284"/>
        <w:jc w:val="both"/>
        <w:rPr>
          <w:szCs w:val="28"/>
        </w:rPr>
      </w:pPr>
      <w:r w:rsidRPr="00903E24">
        <w:rPr>
          <w:szCs w:val="28"/>
        </w:rPr>
        <w:t xml:space="preserve">Trung tâm </w:t>
      </w:r>
      <w:r w:rsidR="00FD57CB" w:rsidRPr="00903E24">
        <w:rPr>
          <w:szCs w:val="28"/>
        </w:rPr>
        <w:t>…</w:t>
      </w:r>
    </w:p>
    <w:p w14:paraId="2C697141" w14:textId="0B729B70" w:rsidR="00600ED9" w:rsidRPr="00903E24" w:rsidRDefault="00600ED9" w:rsidP="00C62B53">
      <w:pPr>
        <w:keepNext w:val="0"/>
        <w:widowControl w:val="0"/>
        <w:numPr>
          <w:ilvl w:val="0"/>
          <w:numId w:val="13"/>
        </w:numPr>
        <w:spacing w:before="0"/>
        <w:ind w:left="284" w:hanging="284"/>
        <w:jc w:val="both"/>
        <w:rPr>
          <w:szCs w:val="28"/>
        </w:rPr>
      </w:pPr>
      <w:r w:rsidRPr="00903E24">
        <w:rPr>
          <w:szCs w:val="28"/>
        </w:rPr>
        <w:t xml:space="preserve">Điện thoại: </w:t>
      </w:r>
      <w:r w:rsidR="00FD57CB" w:rsidRPr="00903E24">
        <w:rPr>
          <w:szCs w:val="28"/>
        </w:rPr>
        <w:t>…</w:t>
      </w:r>
    </w:p>
    <w:p w14:paraId="4F591153" w14:textId="7EEF1062" w:rsidR="005D2103" w:rsidRPr="00903E24" w:rsidRDefault="00600ED9" w:rsidP="00C62B53">
      <w:pPr>
        <w:keepNext w:val="0"/>
        <w:widowControl w:val="0"/>
        <w:numPr>
          <w:ilvl w:val="0"/>
          <w:numId w:val="13"/>
        </w:numPr>
        <w:spacing w:before="0"/>
        <w:ind w:left="284" w:hanging="284"/>
        <w:jc w:val="both"/>
        <w:rPr>
          <w:szCs w:val="28"/>
        </w:rPr>
      </w:pPr>
      <w:r w:rsidRPr="00903E24">
        <w:rPr>
          <w:szCs w:val="28"/>
        </w:rPr>
        <w:t xml:space="preserve">Email: </w:t>
      </w:r>
      <w:hyperlink r:id="rId9" w:history="1">
        <w:r w:rsidR="00FD57CB" w:rsidRPr="00903E24">
          <w:rPr>
            <w:szCs w:val="28"/>
          </w:rPr>
          <w:t>…</w:t>
        </w:r>
      </w:hyperlink>
    </w:p>
    <w:p w14:paraId="26FA890D" w14:textId="213A0AFB" w:rsidR="00DC4B63" w:rsidRPr="00903E24" w:rsidRDefault="0048433E" w:rsidP="003B3D9E">
      <w:pPr>
        <w:pStyle w:val="Heading2"/>
      </w:pPr>
      <w:bookmarkStart w:id="42" w:name="_Toc182296595"/>
      <w:bookmarkStart w:id="43" w:name="_Toc182296869"/>
      <w:bookmarkStart w:id="44" w:name="_Toc182297392"/>
      <w:bookmarkStart w:id="45" w:name="_Toc182297497"/>
      <w:bookmarkStart w:id="46" w:name="_Toc211203812"/>
      <w:r w:rsidRPr="00903E24">
        <w:t>Các nội dung khác</w:t>
      </w:r>
      <w:bookmarkEnd w:id="42"/>
      <w:bookmarkEnd w:id="43"/>
      <w:bookmarkEnd w:id="44"/>
      <w:bookmarkEnd w:id="45"/>
      <w:bookmarkEnd w:id="46"/>
    </w:p>
    <w:p w14:paraId="40D8A8AA" w14:textId="0EE4BF2B" w:rsidR="00097D39" w:rsidRPr="00903E24" w:rsidRDefault="00097D39" w:rsidP="00C62B53">
      <w:pPr>
        <w:keepNext w:val="0"/>
        <w:widowControl w:val="0"/>
        <w:numPr>
          <w:ilvl w:val="0"/>
          <w:numId w:val="13"/>
        </w:numPr>
        <w:spacing w:before="0"/>
        <w:ind w:left="284" w:hanging="284"/>
        <w:jc w:val="both"/>
        <w:rPr>
          <w:szCs w:val="28"/>
        </w:rPr>
      </w:pPr>
      <w:r w:rsidRPr="00903E24">
        <w:rPr>
          <w:szCs w:val="28"/>
        </w:rPr>
        <w:t xml:space="preserve">Các quy tắc hiển thị của chương: các màn hình với các nội dung bắt buộc có hiển thị dấu </w:t>
      </w:r>
      <w:r w:rsidRPr="00903E24">
        <w:rPr>
          <w:color w:val="FF0000"/>
          <w:szCs w:val="28"/>
        </w:rPr>
        <w:t>*</w:t>
      </w:r>
      <w:r w:rsidRPr="00903E24">
        <w:rPr>
          <w:szCs w:val="28"/>
        </w:rPr>
        <w:t xml:space="preserve">. </w:t>
      </w:r>
    </w:p>
    <w:p w14:paraId="2C317E9E" w14:textId="77777777" w:rsidR="00903E24" w:rsidRPr="00903E24" w:rsidRDefault="00903E24" w:rsidP="00903E24">
      <w:pPr>
        <w:pStyle w:val="Heading1"/>
        <w:keepNext w:val="0"/>
        <w:pageBreakBefore w:val="0"/>
        <w:widowControl w:val="0"/>
        <w:numPr>
          <w:ilvl w:val="0"/>
          <w:numId w:val="0"/>
        </w:numPr>
        <w:spacing w:line="360" w:lineRule="auto"/>
        <w:ind w:left="547"/>
        <w:rPr>
          <w:sz w:val="28"/>
          <w:szCs w:val="28"/>
        </w:rPr>
      </w:pPr>
      <w:bookmarkStart w:id="47" w:name="_Toc182296596"/>
      <w:bookmarkStart w:id="48" w:name="_Toc182296870"/>
      <w:bookmarkStart w:id="49" w:name="_Toc182297393"/>
      <w:bookmarkStart w:id="50" w:name="_Toc182297498"/>
      <w:bookmarkStart w:id="51" w:name="_Toc211203813"/>
      <w:r w:rsidRPr="00903E24">
        <w:rPr>
          <w:sz w:val="28"/>
          <w:szCs w:val="28"/>
        </w:rPr>
        <w:br w:type="page"/>
      </w:r>
    </w:p>
    <w:p w14:paraId="46147663" w14:textId="14C03156" w:rsidR="00DA1A0C" w:rsidRPr="00903E24" w:rsidRDefault="00FB307F" w:rsidP="003B3D9E">
      <w:pPr>
        <w:pStyle w:val="Heading1"/>
        <w:keepNext w:val="0"/>
        <w:pageBreakBefore w:val="0"/>
        <w:widowControl w:val="0"/>
        <w:tabs>
          <w:tab w:val="num" w:pos="540"/>
        </w:tabs>
        <w:spacing w:line="360" w:lineRule="auto"/>
        <w:ind w:left="547" w:hanging="547"/>
        <w:rPr>
          <w:sz w:val="28"/>
          <w:szCs w:val="28"/>
        </w:rPr>
      </w:pPr>
      <w:r w:rsidRPr="00903E24">
        <w:rPr>
          <w:sz w:val="28"/>
          <w:szCs w:val="28"/>
        </w:rPr>
        <w:lastRenderedPageBreak/>
        <w:t>GIỚI THIỆU CÁC CHỨC NĂNG</w:t>
      </w:r>
      <w:bookmarkEnd w:id="47"/>
      <w:bookmarkEnd w:id="48"/>
      <w:bookmarkEnd w:id="49"/>
      <w:bookmarkEnd w:id="50"/>
      <w:bookmarkEnd w:id="51"/>
      <w:r w:rsidRPr="00903E24">
        <w:rPr>
          <w:sz w:val="28"/>
          <w:szCs w:val="28"/>
        </w:rPr>
        <w:t xml:space="preserve"> </w:t>
      </w:r>
    </w:p>
    <w:p w14:paraId="3B37CB73" w14:textId="25277914" w:rsidR="0031612C" w:rsidRPr="00903E24" w:rsidRDefault="006D00A2" w:rsidP="003B3D9E">
      <w:pPr>
        <w:pStyle w:val="Heading2"/>
      </w:pPr>
      <w:bookmarkStart w:id="52" w:name="_Toc182296597"/>
      <w:bookmarkStart w:id="53" w:name="_Toc182296871"/>
      <w:bookmarkStart w:id="54" w:name="_Toc182297394"/>
      <w:bookmarkStart w:id="55" w:name="_Toc182297499"/>
      <w:bookmarkStart w:id="56" w:name="_Toc211203814"/>
      <w:r w:rsidRPr="00903E24">
        <w:t xml:space="preserve">Các chức năng trong </w:t>
      </w:r>
      <w:bookmarkEnd w:id="52"/>
      <w:bookmarkEnd w:id="53"/>
      <w:bookmarkEnd w:id="54"/>
      <w:bookmarkEnd w:id="55"/>
      <w:r w:rsidR="00D64C6D" w:rsidRPr="00903E24">
        <w:t>module Trang chủ</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48"/>
        <w:gridCol w:w="4109"/>
        <w:gridCol w:w="2160"/>
      </w:tblGrid>
      <w:tr w:rsidR="00A64053" w:rsidRPr="00903E24" w14:paraId="2844FF0C" w14:textId="77777777" w:rsidTr="000D32C7">
        <w:trPr>
          <w:tblHeader/>
        </w:trPr>
        <w:tc>
          <w:tcPr>
            <w:tcW w:w="746" w:type="dxa"/>
            <w:shd w:val="clear" w:color="auto" w:fill="FFCC99"/>
            <w:vAlign w:val="center"/>
          </w:tcPr>
          <w:p w14:paraId="6684C541" w14:textId="77777777" w:rsidR="00A64053" w:rsidRPr="00903E24" w:rsidRDefault="00A64053" w:rsidP="003B3D9E">
            <w:pPr>
              <w:keepNext w:val="0"/>
              <w:widowControl w:val="0"/>
              <w:spacing w:before="40" w:after="40"/>
              <w:jc w:val="center"/>
              <w:rPr>
                <w:rFonts w:cs="Times New Roman"/>
                <w:b/>
                <w:szCs w:val="28"/>
              </w:rPr>
            </w:pPr>
            <w:r w:rsidRPr="00903E24">
              <w:rPr>
                <w:rFonts w:cs="Times New Roman"/>
                <w:b/>
                <w:szCs w:val="28"/>
              </w:rPr>
              <w:t>STT</w:t>
            </w:r>
          </w:p>
        </w:tc>
        <w:tc>
          <w:tcPr>
            <w:tcW w:w="2048" w:type="dxa"/>
            <w:shd w:val="clear" w:color="auto" w:fill="FFCC99"/>
            <w:vAlign w:val="center"/>
          </w:tcPr>
          <w:p w14:paraId="0E903D96" w14:textId="77777777" w:rsidR="00A64053" w:rsidRPr="00903E24" w:rsidRDefault="00A64053" w:rsidP="003B3D9E">
            <w:pPr>
              <w:keepNext w:val="0"/>
              <w:widowControl w:val="0"/>
              <w:spacing w:before="40" w:after="40"/>
              <w:jc w:val="center"/>
              <w:rPr>
                <w:rFonts w:cs="Times New Roman"/>
                <w:b/>
                <w:szCs w:val="28"/>
              </w:rPr>
            </w:pPr>
            <w:r w:rsidRPr="00903E24">
              <w:rPr>
                <w:rFonts w:cs="Times New Roman"/>
                <w:b/>
                <w:szCs w:val="28"/>
              </w:rPr>
              <w:t>Chức năng</w:t>
            </w:r>
          </w:p>
        </w:tc>
        <w:tc>
          <w:tcPr>
            <w:tcW w:w="4109" w:type="dxa"/>
            <w:shd w:val="clear" w:color="auto" w:fill="FFCC99"/>
            <w:vAlign w:val="center"/>
          </w:tcPr>
          <w:p w14:paraId="4E975758" w14:textId="77777777" w:rsidR="00A64053" w:rsidRPr="00903E24" w:rsidRDefault="00A64053" w:rsidP="003B3D9E">
            <w:pPr>
              <w:keepNext w:val="0"/>
              <w:widowControl w:val="0"/>
              <w:spacing w:before="40" w:after="40"/>
              <w:jc w:val="center"/>
              <w:rPr>
                <w:rFonts w:cs="Times New Roman"/>
                <w:b/>
                <w:szCs w:val="28"/>
              </w:rPr>
            </w:pPr>
            <w:r w:rsidRPr="00903E24">
              <w:rPr>
                <w:rFonts w:cs="Times New Roman"/>
                <w:b/>
                <w:szCs w:val="28"/>
              </w:rPr>
              <w:t>Mô tả</w:t>
            </w:r>
          </w:p>
        </w:tc>
        <w:tc>
          <w:tcPr>
            <w:tcW w:w="2160" w:type="dxa"/>
            <w:shd w:val="clear" w:color="auto" w:fill="FFCC99"/>
          </w:tcPr>
          <w:p w14:paraId="1EFE991F" w14:textId="77777777" w:rsidR="00A64053" w:rsidRPr="00903E24" w:rsidRDefault="00A64053" w:rsidP="003B3D9E">
            <w:pPr>
              <w:keepNext w:val="0"/>
              <w:widowControl w:val="0"/>
              <w:spacing w:before="40" w:after="40"/>
              <w:jc w:val="center"/>
              <w:rPr>
                <w:rFonts w:cs="Times New Roman"/>
                <w:b/>
                <w:szCs w:val="28"/>
              </w:rPr>
            </w:pPr>
            <w:r w:rsidRPr="00903E24">
              <w:rPr>
                <w:rFonts w:cs="Times New Roman"/>
                <w:b/>
                <w:szCs w:val="28"/>
              </w:rPr>
              <w:t>Đối tượng sử dụng</w:t>
            </w:r>
          </w:p>
        </w:tc>
      </w:tr>
      <w:tr w:rsidR="000D32C7" w:rsidRPr="00903E24" w14:paraId="2E87E89F" w14:textId="77777777" w:rsidTr="005814D0">
        <w:tc>
          <w:tcPr>
            <w:tcW w:w="746" w:type="dxa"/>
          </w:tcPr>
          <w:p w14:paraId="0092FD49" w14:textId="77777777" w:rsidR="000D32C7" w:rsidRPr="00903E24" w:rsidRDefault="000D32C7" w:rsidP="00C62B53">
            <w:pPr>
              <w:keepNext w:val="0"/>
              <w:widowControl w:val="0"/>
              <w:numPr>
                <w:ilvl w:val="0"/>
                <w:numId w:val="11"/>
              </w:numPr>
              <w:spacing w:before="40" w:after="40"/>
              <w:jc w:val="center"/>
              <w:rPr>
                <w:rFonts w:cs="Times New Roman"/>
                <w:szCs w:val="28"/>
              </w:rPr>
            </w:pPr>
          </w:p>
        </w:tc>
        <w:tc>
          <w:tcPr>
            <w:tcW w:w="2048" w:type="dxa"/>
            <w:vAlign w:val="center"/>
          </w:tcPr>
          <w:p w14:paraId="220B8A00" w14:textId="7E3B6B48" w:rsidR="000D32C7" w:rsidRPr="00903E24" w:rsidRDefault="000D32C7" w:rsidP="003B3D9E">
            <w:pPr>
              <w:keepNext w:val="0"/>
              <w:widowControl w:val="0"/>
              <w:spacing w:before="40" w:after="40"/>
              <w:rPr>
                <w:rFonts w:cs="Times New Roman"/>
                <w:b/>
                <w:szCs w:val="28"/>
              </w:rPr>
            </w:pPr>
            <w:r w:rsidRPr="00903E24">
              <w:rPr>
                <w:b/>
                <w:szCs w:val="28"/>
              </w:rPr>
              <w:t>Màn hình trang chủ</w:t>
            </w:r>
          </w:p>
        </w:tc>
        <w:tc>
          <w:tcPr>
            <w:tcW w:w="4109" w:type="dxa"/>
            <w:vAlign w:val="center"/>
          </w:tcPr>
          <w:p w14:paraId="2FB9E97C" w14:textId="3F7A36F1" w:rsidR="000D32C7" w:rsidRPr="00903E24" w:rsidRDefault="000D32C7" w:rsidP="003B3D9E">
            <w:pPr>
              <w:keepNext w:val="0"/>
              <w:widowControl w:val="0"/>
              <w:spacing w:before="40" w:after="40"/>
              <w:rPr>
                <w:rFonts w:cs="Times New Roman"/>
                <w:szCs w:val="28"/>
              </w:rPr>
            </w:pPr>
            <w:r w:rsidRPr="00903E24">
              <w:rPr>
                <w:szCs w:val="28"/>
              </w:rPr>
              <w:t xml:space="preserve">Màn hình trang chủ hiển thị các mục truy cập nhanh và xem nhanh thông tin </w:t>
            </w:r>
            <w:r w:rsidR="006D517C" w:rsidRPr="00903E24">
              <w:rPr>
                <w:szCs w:val="28"/>
              </w:rPr>
              <w:t>như phiếu trình, văn bản, nhiệm vụ, lịch họp</w:t>
            </w:r>
          </w:p>
        </w:tc>
        <w:tc>
          <w:tcPr>
            <w:tcW w:w="2160" w:type="dxa"/>
            <w:vAlign w:val="center"/>
          </w:tcPr>
          <w:p w14:paraId="0A3F03F8" w14:textId="3EF35A3A" w:rsidR="000D32C7" w:rsidRPr="00903E24" w:rsidRDefault="000D32C7" w:rsidP="003B3D9E">
            <w:pPr>
              <w:keepNext w:val="0"/>
              <w:widowControl w:val="0"/>
              <w:spacing w:before="40" w:after="40"/>
              <w:jc w:val="center"/>
              <w:rPr>
                <w:rFonts w:cs="Times New Roman"/>
                <w:szCs w:val="28"/>
              </w:rPr>
            </w:pPr>
            <w:r w:rsidRPr="00903E24">
              <w:rPr>
                <w:szCs w:val="28"/>
              </w:rPr>
              <w:t xml:space="preserve">Tất cả </w:t>
            </w:r>
            <w:r w:rsidR="00903E24" w:rsidRPr="00903E24">
              <w:rPr>
                <w:szCs w:val="28"/>
              </w:rPr>
              <w:t>người dùng</w:t>
            </w:r>
          </w:p>
        </w:tc>
      </w:tr>
      <w:tr w:rsidR="000D32C7" w:rsidRPr="00903E24" w14:paraId="7A5B5886" w14:textId="77777777" w:rsidTr="005814D0">
        <w:tc>
          <w:tcPr>
            <w:tcW w:w="746" w:type="dxa"/>
          </w:tcPr>
          <w:p w14:paraId="2EF3DB57" w14:textId="77777777" w:rsidR="000D32C7" w:rsidRPr="00903E24" w:rsidRDefault="000D32C7" w:rsidP="00C62B53">
            <w:pPr>
              <w:keepNext w:val="0"/>
              <w:widowControl w:val="0"/>
              <w:numPr>
                <w:ilvl w:val="0"/>
                <w:numId w:val="11"/>
              </w:numPr>
              <w:spacing w:before="40" w:after="40"/>
              <w:jc w:val="center"/>
              <w:rPr>
                <w:rFonts w:cs="Times New Roman"/>
                <w:szCs w:val="28"/>
              </w:rPr>
            </w:pPr>
          </w:p>
        </w:tc>
        <w:tc>
          <w:tcPr>
            <w:tcW w:w="2048" w:type="dxa"/>
            <w:vAlign w:val="center"/>
          </w:tcPr>
          <w:p w14:paraId="5C3263F2" w14:textId="2814DEA0" w:rsidR="000D32C7" w:rsidRPr="00903E24" w:rsidRDefault="000D32C7" w:rsidP="003B3D9E">
            <w:pPr>
              <w:keepNext w:val="0"/>
              <w:widowControl w:val="0"/>
              <w:spacing w:before="40" w:after="40"/>
              <w:rPr>
                <w:rFonts w:cs="Times New Roman"/>
                <w:b/>
                <w:szCs w:val="28"/>
              </w:rPr>
            </w:pPr>
            <w:r w:rsidRPr="00903E24">
              <w:rPr>
                <w:b/>
                <w:szCs w:val="28"/>
              </w:rPr>
              <w:t>Chức năng thiết lập tài khoản</w:t>
            </w:r>
          </w:p>
        </w:tc>
        <w:tc>
          <w:tcPr>
            <w:tcW w:w="4109" w:type="dxa"/>
            <w:vAlign w:val="center"/>
          </w:tcPr>
          <w:p w14:paraId="14311A1D" w14:textId="4E29E4CB" w:rsidR="000D32C7" w:rsidRPr="00903E24" w:rsidRDefault="000D32C7" w:rsidP="003B3D9E">
            <w:pPr>
              <w:keepNext w:val="0"/>
              <w:widowControl w:val="0"/>
              <w:spacing w:before="40" w:after="40"/>
              <w:rPr>
                <w:rFonts w:cs="Times New Roman"/>
                <w:szCs w:val="28"/>
              </w:rPr>
            </w:pPr>
            <w:r w:rsidRPr="00903E24">
              <w:rPr>
                <w:szCs w:val="28"/>
              </w:rPr>
              <w:t xml:space="preserve">Chức năng cho phép người dùng thiết lập lại thông </w:t>
            </w:r>
            <w:r w:rsidR="00304941" w:rsidRPr="00903E24">
              <w:rPr>
                <w:szCs w:val="28"/>
              </w:rPr>
              <w:t>cá nhân</w:t>
            </w:r>
            <w:r w:rsidR="006B0C06" w:rsidRPr="00903E24">
              <w:rPr>
                <w:szCs w:val="28"/>
              </w:rPr>
              <w:t>, xem thông tin hỗ trợ, đăng xuất</w:t>
            </w:r>
            <w:r w:rsidR="00304941" w:rsidRPr="00903E24">
              <w:rPr>
                <w:szCs w:val="28"/>
              </w:rPr>
              <w:t xml:space="preserve"> </w:t>
            </w:r>
            <w:r w:rsidRPr="00903E24">
              <w:rPr>
                <w:szCs w:val="28"/>
              </w:rPr>
              <w:t>bằng cách nhấn chọn Avatar và tên người dùng</w:t>
            </w:r>
          </w:p>
        </w:tc>
        <w:tc>
          <w:tcPr>
            <w:tcW w:w="2160" w:type="dxa"/>
            <w:vAlign w:val="center"/>
          </w:tcPr>
          <w:p w14:paraId="3AC38894" w14:textId="622508BB" w:rsidR="000D32C7" w:rsidRPr="00903E24" w:rsidRDefault="00903E24" w:rsidP="003B3D9E">
            <w:pPr>
              <w:keepNext w:val="0"/>
              <w:widowControl w:val="0"/>
              <w:spacing w:before="40" w:after="40"/>
              <w:jc w:val="center"/>
              <w:rPr>
                <w:rFonts w:cs="Times New Roman"/>
                <w:szCs w:val="28"/>
              </w:rPr>
            </w:pPr>
            <w:r w:rsidRPr="00903E24">
              <w:rPr>
                <w:szCs w:val="28"/>
              </w:rPr>
              <w:t>Tất cả người dùng</w:t>
            </w:r>
          </w:p>
        </w:tc>
      </w:tr>
    </w:tbl>
    <w:p w14:paraId="62255D68" w14:textId="77777777" w:rsidR="00903E24" w:rsidRPr="00903E24" w:rsidRDefault="00903E24" w:rsidP="00903E24">
      <w:pPr>
        <w:pStyle w:val="Heading1"/>
        <w:keepNext w:val="0"/>
        <w:pageBreakBefore w:val="0"/>
        <w:widowControl w:val="0"/>
        <w:numPr>
          <w:ilvl w:val="0"/>
          <w:numId w:val="0"/>
        </w:numPr>
        <w:spacing w:line="360" w:lineRule="auto"/>
        <w:ind w:left="432" w:hanging="432"/>
        <w:rPr>
          <w:sz w:val="28"/>
          <w:szCs w:val="28"/>
        </w:rPr>
      </w:pPr>
      <w:bookmarkStart w:id="57" w:name="_Toc182296603"/>
      <w:bookmarkStart w:id="58" w:name="_Toc182296877"/>
      <w:bookmarkStart w:id="59" w:name="_Toc182297400"/>
      <w:bookmarkStart w:id="60" w:name="_Toc182297505"/>
      <w:bookmarkStart w:id="61" w:name="_Toc211203815"/>
      <w:r w:rsidRPr="00903E24">
        <w:rPr>
          <w:sz w:val="28"/>
          <w:szCs w:val="28"/>
        </w:rPr>
        <w:br w:type="page"/>
      </w:r>
    </w:p>
    <w:p w14:paraId="34BB6918" w14:textId="6B6022D6" w:rsidR="00A14388" w:rsidRPr="00903E24" w:rsidRDefault="00AE3B1F" w:rsidP="003B3D9E">
      <w:pPr>
        <w:pStyle w:val="Heading1"/>
        <w:keepNext w:val="0"/>
        <w:pageBreakBefore w:val="0"/>
        <w:widowControl w:val="0"/>
        <w:spacing w:line="360" w:lineRule="auto"/>
        <w:rPr>
          <w:sz w:val="28"/>
          <w:szCs w:val="28"/>
        </w:rPr>
      </w:pPr>
      <w:r w:rsidRPr="00903E24">
        <w:rPr>
          <w:sz w:val="28"/>
          <w:szCs w:val="28"/>
        </w:rPr>
        <w:lastRenderedPageBreak/>
        <w:t xml:space="preserve">HưỚng DẪN SỬ DỤNG </w:t>
      </w:r>
      <w:r w:rsidR="0078538B" w:rsidRPr="00903E24">
        <w:rPr>
          <w:sz w:val="28"/>
          <w:szCs w:val="28"/>
        </w:rPr>
        <w:t>CÁC CHỨC NĂNG HỆ THỐNG</w:t>
      </w:r>
      <w:bookmarkEnd w:id="57"/>
      <w:bookmarkEnd w:id="58"/>
      <w:bookmarkEnd w:id="59"/>
      <w:bookmarkEnd w:id="60"/>
      <w:bookmarkEnd w:id="61"/>
    </w:p>
    <w:p w14:paraId="13CA9045" w14:textId="03493B2B" w:rsidR="00BC27C5" w:rsidRPr="00903E24" w:rsidRDefault="00C8228C" w:rsidP="006D517C">
      <w:pPr>
        <w:pStyle w:val="Heading2"/>
      </w:pPr>
      <w:bookmarkStart w:id="62" w:name="_Toc211203816"/>
      <w:r w:rsidRPr="00903E24">
        <w:t>Màn hình Trang chủ</w:t>
      </w:r>
      <w:bookmarkEnd w:id="62"/>
    </w:p>
    <w:p w14:paraId="165A1ADB" w14:textId="33AB2164" w:rsidR="00802FC3" w:rsidRPr="00903E24" w:rsidRDefault="00BC27C5" w:rsidP="006D517C">
      <w:pPr>
        <w:pStyle w:val="Heading3"/>
        <w:rPr>
          <w:szCs w:val="28"/>
        </w:rPr>
      </w:pPr>
      <w:bookmarkStart w:id="63" w:name="_Toc182296668"/>
      <w:bookmarkStart w:id="64" w:name="_Toc182296919"/>
      <w:bookmarkStart w:id="65" w:name="_Toc182297465"/>
      <w:bookmarkStart w:id="66" w:name="_Toc182297547"/>
      <w:bookmarkStart w:id="67" w:name="_Toc211203817"/>
      <w:bookmarkStart w:id="68" w:name="_Hlk211200736"/>
      <w:r w:rsidRPr="00903E24">
        <w:rPr>
          <w:szCs w:val="28"/>
        </w:rPr>
        <w:t xml:space="preserve">Xem </w:t>
      </w:r>
      <w:bookmarkEnd w:id="63"/>
      <w:bookmarkEnd w:id="64"/>
      <w:bookmarkEnd w:id="65"/>
      <w:bookmarkEnd w:id="66"/>
      <w:r w:rsidR="0076489F" w:rsidRPr="00903E24">
        <w:rPr>
          <w:szCs w:val="28"/>
        </w:rPr>
        <w:t xml:space="preserve">thông </w:t>
      </w:r>
      <w:r w:rsidR="006B0C06" w:rsidRPr="00903E24">
        <w:rPr>
          <w:szCs w:val="28"/>
        </w:rPr>
        <w:t>tin truy cập nhanh Phiếu trình</w:t>
      </w:r>
      <w:bookmarkEnd w:id="67"/>
    </w:p>
    <w:p w14:paraId="65544CC9" w14:textId="77777777" w:rsidR="00BC27C5" w:rsidRPr="00903E24" w:rsidRDefault="00BC27C5" w:rsidP="003B3D9E">
      <w:pPr>
        <w:keepNext w:val="0"/>
        <w:widowControl w:val="0"/>
        <w:jc w:val="both"/>
        <w:rPr>
          <w:rFonts w:cs="Times New Roman"/>
          <w:szCs w:val="28"/>
          <w:u w:val="single"/>
        </w:rPr>
      </w:pPr>
      <w:r w:rsidRPr="00903E24">
        <w:rPr>
          <w:rFonts w:cs="Times New Roman"/>
          <w:szCs w:val="28"/>
          <w:u w:val="single"/>
        </w:rPr>
        <w:t>a. Mục đích, ý nghĩa của chức năng:</w:t>
      </w:r>
    </w:p>
    <w:p w14:paraId="312295A2" w14:textId="77777777" w:rsidR="006B0C06" w:rsidRPr="00903E24" w:rsidRDefault="006B0C06" w:rsidP="006B0C06">
      <w:pPr>
        <w:keepNext w:val="0"/>
        <w:widowControl w:val="0"/>
        <w:numPr>
          <w:ilvl w:val="0"/>
          <w:numId w:val="13"/>
        </w:numPr>
        <w:ind w:left="284" w:hanging="284"/>
        <w:jc w:val="both"/>
        <w:rPr>
          <w:rFonts w:cs="Times New Roman"/>
          <w:szCs w:val="28"/>
        </w:rPr>
      </w:pPr>
      <w:r w:rsidRPr="00903E24">
        <w:rPr>
          <w:szCs w:val="28"/>
        </w:rPr>
        <w:t>Màn hình trang chủ hiển thị các mục truy cập nhanh và xem nhanh thông tin của phiếu trình</w:t>
      </w:r>
    </w:p>
    <w:p w14:paraId="16D338ED" w14:textId="77777777" w:rsidR="006B0C06" w:rsidRPr="00903E24" w:rsidRDefault="006B0C06" w:rsidP="006B0C06">
      <w:pPr>
        <w:keepNext w:val="0"/>
        <w:widowControl w:val="0"/>
        <w:numPr>
          <w:ilvl w:val="0"/>
          <w:numId w:val="13"/>
        </w:numPr>
        <w:ind w:left="284" w:hanging="284"/>
        <w:jc w:val="both"/>
        <w:rPr>
          <w:rFonts w:cs="Times New Roman"/>
          <w:szCs w:val="28"/>
        </w:rPr>
      </w:pPr>
      <w:r w:rsidRPr="00903E24">
        <w:rPr>
          <w:rFonts w:cs="Times New Roman"/>
          <w:szCs w:val="28"/>
        </w:rPr>
        <w:t>Tác nhân: Người dùng có quyền truy cập vào ứng dụng</w:t>
      </w:r>
    </w:p>
    <w:p w14:paraId="70DCF10A" w14:textId="77777777" w:rsidR="00BC27C5" w:rsidRPr="00903E24" w:rsidRDefault="00BC27C5" w:rsidP="003B3D9E">
      <w:pPr>
        <w:keepNext w:val="0"/>
        <w:widowControl w:val="0"/>
        <w:jc w:val="both"/>
        <w:rPr>
          <w:rFonts w:cs="Times New Roman"/>
          <w:szCs w:val="28"/>
          <w:u w:val="single"/>
        </w:rPr>
      </w:pPr>
      <w:r w:rsidRPr="00903E24">
        <w:rPr>
          <w:rFonts w:cs="Times New Roman"/>
          <w:szCs w:val="28"/>
          <w:u w:val="single"/>
        </w:rPr>
        <w:t>b. Các bước thực hiện:</w:t>
      </w:r>
    </w:p>
    <w:p w14:paraId="5DECF3BF" w14:textId="1CA2625E" w:rsidR="0076489F" w:rsidRPr="00903E24" w:rsidRDefault="00BC27C5" w:rsidP="00C62B53">
      <w:pPr>
        <w:keepNext w:val="0"/>
        <w:widowControl w:val="0"/>
        <w:numPr>
          <w:ilvl w:val="0"/>
          <w:numId w:val="13"/>
        </w:numPr>
        <w:spacing w:before="0"/>
        <w:ind w:left="284" w:hanging="284"/>
        <w:jc w:val="both"/>
        <w:rPr>
          <w:rFonts w:cs="Times New Roman"/>
          <w:szCs w:val="28"/>
        </w:rPr>
      </w:pPr>
      <w:r w:rsidRPr="00903E24">
        <w:rPr>
          <w:rFonts w:cs="Times New Roman"/>
          <w:szCs w:val="28"/>
        </w:rPr>
        <w:t xml:space="preserve">Bước 1: </w:t>
      </w:r>
      <w:r w:rsidR="0076489F" w:rsidRPr="00903E24">
        <w:rPr>
          <w:rFonts w:cs="Times New Roman"/>
          <w:szCs w:val="28"/>
        </w:rPr>
        <w:t>Người dùng đ</w:t>
      </w:r>
      <w:r w:rsidR="00FA177B" w:rsidRPr="00903E24">
        <w:rPr>
          <w:rFonts w:cs="Times New Roman"/>
          <w:szCs w:val="28"/>
        </w:rPr>
        <w:t>ăng nhập thành công, hệ thống hiển thị màn hình Trang chủ</w:t>
      </w:r>
    </w:p>
    <w:p w14:paraId="1E2D5C76" w14:textId="6D561276" w:rsidR="00BC27C5" w:rsidRPr="00903E24" w:rsidRDefault="004C3B0B" w:rsidP="003B3D9E">
      <w:pPr>
        <w:keepNext w:val="0"/>
        <w:widowControl w:val="0"/>
        <w:jc w:val="center"/>
        <w:rPr>
          <w:rFonts w:cs="Times New Roman"/>
          <w:szCs w:val="28"/>
        </w:rPr>
      </w:pPr>
      <w:r w:rsidRPr="00903E24">
        <w:rPr>
          <w:rFonts w:cs="Times New Roman"/>
          <w:noProof/>
          <w:szCs w:val="28"/>
        </w:rPr>
        <w:drawing>
          <wp:inline distT="0" distB="0" distL="0" distR="0" wp14:anchorId="1A0F1E2C" wp14:editId="36C81EB3">
            <wp:extent cx="5761355" cy="3601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10">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4D40D742" w14:textId="0750DE23" w:rsidR="00BC27C5" w:rsidRPr="00903E24" w:rsidRDefault="00FC2DDE" w:rsidP="008C7DC5">
      <w:pPr>
        <w:pStyle w:val="Caption"/>
        <w:keepNext w:val="0"/>
        <w:widowControl w:val="0"/>
        <w:numPr>
          <w:ilvl w:val="0"/>
          <w:numId w:val="0"/>
        </w:numPr>
        <w:rPr>
          <w:szCs w:val="28"/>
        </w:rPr>
      </w:pPr>
      <w:r w:rsidRPr="00903E24">
        <w:rPr>
          <w:szCs w:val="28"/>
        </w:rPr>
        <w:t xml:space="preserve">Hình 1: </w:t>
      </w:r>
      <w:r w:rsidR="00BC27C5" w:rsidRPr="00903E24">
        <w:rPr>
          <w:szCs w:val="28"/>
        </w:rPr>
        <w:t xml:space="preserve">Màn hình </w:t>
      </w:r>
      <w:r w:rsidR="0076489F" w:rsidRPr="00903E24">
        <w:rPr>
          <w:szCs w:val="28"/>
        </w:rPr>
        <w:t>Trang chủ</w:t>
      </w:r>
    </w:p>
    <w:p w14:paraId="12955181" w14:textId="275D9984" w:rsidR="00FC2DDE" w:rsidRPr="00903E24" w:rsidRDefault="00FC2DDE" w:rsidP="000B10BC">
      <w:pPr>
        <w:keepNext w:val="0"/>
        <w:widowControl w:val="0"/>
        <w:spacing w:line="276" w:lineRule="auto"/>
        <w:ind w:right="14"/>
        <w:jc w:val="both"/>
        <w:rPr>
          <w:szCs w:val="28"/>
        </w:rPr>
      </w:pPr>
      <w:r w:rsidRPr="00903E24">
        <w:rPr>
          <w:szCs w:val="28"/>
        </w:rPr>
        <w:t>Đối với Phiếu trình, màn hình thống k</w:t>
      </w:r>
      <w:r w:rsidR="00FF5843" w:rsidRPr="00903E24">
        <w:rPr>
          <w:szCs w:val="28"/>
        </w:rPr>
        <w:t xml:space="preserve">ê nhanh </w:t>
      </w:r>
      <w:r w:rsidRPr="00903E24">
        <w:rPr>
          <w:szCs w:val="28"/>
        </w:rPr>
        <w:t xml:space="preserve">các loại như sau: </w:t>
      </w:r>
    </w:p>
    <w:p w14:paraId="719E7FCF" w14:textId="4DF57E06" w:rsidR="00FC2DDE" w:rsidRPr="00903E24" w:rsidRDefault="00FC2DDE" w:rsidP="000B10BC">
      <w:pPr>
        <w:keepNext w:val="0"/>
        <w:widowControl w:val="0"/>
        <w:spacing w:line="276" w:lineRule="auto"/>
        <w:ind w:right="14"/>
        <w:jc w:val="center"/>
        <w:rPr>
          <w:i/>
          <w:iCs/>
          <w:szCs w:val="28"/>
        </w:rPr>
      </w:pPr>
      <w:r w:rsidRPr="00903E24">
        <w:rPr>
          <w:i/>
          <w:iCs/>
          <w:noProof/>
          <w:szCs w:val="28"/>
        </w:rPr>
        <w:lastRenderedPageBreak/>
        <w:drawing>
          <wp:inline distT="0" distB="0" distL="0" distR="0" wp14:anchorId="5B8C601D" wp14:editId="33500E67">
            <wp:extent cx="3133725" cy="1466850"/>
            <wp:effectExtent l="0" t="0" r="9525" b="0"/>
            <wp:docPr id="41098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81609" name=""/>
                    <pic:cNvPicPr/>
                  </pic:nvPicPr>
                  <pic:blipFill>
                    <a:blip r:embed="rId11"/>
                    <a:stretch>
                      <a:fillRect/>
                    </a:stretch>
                  </pic:blipFill>
                  <pic:spPr>
                    <a:xfrm>
                      <a:off x="0" y="0"/>
                      <a:ext cx="3133725" cy="1466850"/>
                    </a:xfrm>
                    <a:prstGeom prst="rect">
                      <a:avLst/>
                    </a:prstGeom>
                  </pic:spPr>
                </pic:pic>
              </a:graphicData>
            </a:graphic>
          </wp:inline>
        </w:drawing>
      </w:r>
      <w:r w:rsidRPr="00903E24">
        <w:rPr>
          <w:i/>
          <w:iCs/>
          <w:noProof/>
          <w:szCs w:val="28"/>
        </w:rPr>
        <w:drawing>
          <wp:inline distT="0" distB="0" distL="0" distR="0" wp14:anchorId="5D978A36" wp14:editId="4F8F8A1F">
            <wp:extent cx="1543607" cy="1343025"/>
            <wp:effectExtent l="0" t="0" r="0" b="0"/>
            <wp:docPr id="139361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19162" name=""/>
                    <pic:cNvPicPr/>
                  </pic:nvPicPr>
                  <pic:blipFill>
                    <a:blip r:embed="rId12"/>
                    <a:stretch>
                      <a:fillRect/>
                    </a:stretch>
                  </pic:blipFill>
                  <pic:spPr>
                    <a:xfrm>
                      <a:off x="0" y="0"/>
                      <a:ext cx="1543607" cy="1343025"/>
                    </a:xfrm>
                    <a:prstGeom prst="rect">
                      <a:avLst/>
                    </a:prstGeom>
                  </pic:spPr>
                </pic:pic>
              </a:graphicData>
            </a:graphic>
          </wp:inline>
        </w:drawing>
      </w:r>
    </w:p>
    <w:p w14:paraId="6D77F4D3" w14:textId="0F6D3E22" w:rsidR="00FC2DDE" w:rsidRPr="00903E24" w:rsidRDefault="00FC2DDE" w:rsidP="000B10BC">
      <w:pPr>
        <w:keepNext w:val="0"/>
        <w:widowControl w:val="0"/>
        <w:spacing w:line="276" w:lineRule="auto"/>
        <w:ind w:right="14"/>
        <w:jc w:val="center"/>
        <w:rPr>
          <w:i/>
          <w:iCs/>
          <w:szCs w:val="28"/>
        </w:rPr>
      </w:pPr>
      <w:r w:rsidRPr="00903E24">
        <w:rPr>
          <w:i/>
          <w:iCs/>
          <w:szCs w:val="28"/>
        </w:rPr>
        <w:t>Hình 2: Thống kê số lượng phiếu trình tại màn hình trang chủ</w:t>
      </w:r>
    </w:p>
    <w:p w14:paraId="0A8AE734" w14:textId="3BE410E5" w:rsidR="00FC2DDE" w:rsidRPr="00903E24" w:rsidRDefault="00FC2DDE" w:rsidP="00FC2DDE">
      <w:pPr>
        <w:keepNext w:val="0"/>
        <w:widowControl w:val="0"/>
        <w:spacing w:line="276" w:lineRule="auto"/>
        <w:ind w:right="14"/>
        <w:jc w:val="both"/>
        <w:rPr>
          <w:szCs w:val="28"/>
        </w:rPr>
      </w:pPr>
      <w:r w:rsidRPr="00903E24">
        <w:rPr>
          <w:szCs w:val="28"/>
        </w:rPr>
        <w:t>+ Chờ phê duyệt: Nhấn vào shortcut, hệ thống mở màn hình Phiếu trình &gt;&gt; Tab Chờ phê duyệt</w:t>
      </w:r>
      <w:r w:rsidR="000B10BC" w:rsidRPr="00903E24">
        <w:rPr>
          <w:szCs w:val="28"/>
        </w:rPr>
        <w:t>.</w:t>
      </w:r>
    </w:p>
    <w:p w14:paraId="0DD4768F" w14:textId="7316A47D" w:rsidR="00FC2DDE" w:rsidRPr="00903E24" w:rsidRDefault="00FC2DDE" w:rsidP="00FC2DDE">
      <w:pPr>
        <w:keepNext w:val="0"/>
        <w:widowControl w:val="0"/>
        <w:spacing w:line="276" w:lineRule="auto"/>
        <w:ind w:right="14"/>
        <w:jc w:val="both"/>
        <w:rPr>
          <w:szCs w:val="28"/>
        </w:rPr>
      </w:pPr>
      <w:r w:rsidRPr="00903E24">
        <w:rPr>
          <w:szCs w:val="28"/>
        </w:rPr>
        <w:t>+ Đang xử lý</w:t>
      </w:r>
      <w:r w:rsidR="000B10BC" w:rsidRPr="00903E24">
        <w:rPr>
          <w:szCs w:val="28"/>
        </w:rPr>
        <w:t xml:space="preserve"> : Nhấn vào shortcut, hệ thống mở màn hình Phiếu trình &gt;&gt; Tab Đang xử lý</w:t>
      </w:r>
    </w:p>
    <w:p w14:paraId="6A94888F" w14:textId="5E7932BF" w:rsidR="00FC2DDE" w:rsidRPr="00903E24" w:rsidRDefault="00FC2DDE" w:rsidP="00FC2DDE">
      <w:pPr>
        <w:keepNext w:val="0"/>
        <w:widowControl w:val="0"/>
        <w:spacing w:line="276" w:lineRule="auto"/>
        <w:ind w:right="14"/>
        <w:jc w:val="both"/>
        <w:rPr>
          <w:szCs w:val="28"/>
        </w:rPr>
      </w:pPr>
      <w:r w:rsidRPr="00903E24">
        <w:rPr>
          <w:szCs w:val="28"/>
        </w:rPr>
        <w:t>+ Đã phê duyệt</w:t>
      </w:r>
      <w:r w:rsidR="000B10BC" w:rsidRPr="00903E24">
        <w:rPr>
          <w:szCs w:val="28"/>
        </w:rPr>
        <w:t xml:space="preserve">: Nhấn vào shortcut, hệ thống mở màn hình Phiếu trình &gt;&gt; Tab Đã phê duyệt </w:t>
      </w:r>
    </w:p>
    <w:p w14:paraId="3283E311" w14:textId="009E8785" w:rsidR="000B10BC" w:rsidRPr="00903E24" w:rsidRDefault="00FC2DDE" w:rsidP="000B10BC">
      <w:pPr>
        <w:keepNext w:val="0"/>
        <w:widowControl w:val="0"/>
        <w:spacing w:line="276" w:lineRule="auto"/>
        <w:ind w:right="14"/>
        <w:jc w:val="both"/>
        <w:rPr>
          <w:szCs w:val="28"/>
        </w:rPr>
      </w:pPr>
      <w:r w:rsidRPr="00903E24">
        <w:rPr>
          <w:szCs w:val="28"/>
        </w:rPr>
        <w:t>+ Tất cả</w:t>
      </w:r>
      <w:r w:rsidR="000B10BC" w:rsidRPr="00903E24">
        <w:rPr>
          <w:szCs w:val="28"/>
        </w:rPr>
        <w:t>: Nhấn vào shortcut, hệ thống mở màn hình Phiếu trình &gt;&gt; Tab Tất cả</w:t>
      </w:r>
    </w:p>
    <w:p w14:paraId="0A0C74D3" w14:textId="21B76A87" w:rsidR="000B10BC" w:rsidRPr="00903E24" w:rsidRDefault="000B10BC" w:rsidP="006D517C">
      <w:pPr>
        <w:pStyle w:val="Heading3"/>
        <w:rPr>
          <w:szCs w:val="28"/>
        </w:rPr>
      </w:pPr>
      <w:bookmarkStart w:id="69" w:name="_Toc211203818"/>
      <w:bookmarkStart w:id="70" w:name="_Hlk211201367"/>
      <w:r w:rsidRPr="00903E24">
        <w:rPr>
          <w:szCs w:val="28"/>
        </w:rPr>
        <w:t>Xem thông tin truy cập nhanh Văn bản đi</w:t>
      </w:r>
      <w:bookmarkEnd w:id="69"/>
    </w:p>
    <w:p w14:paraId="1AEA7AED" w14:textId="77777777" w:rsidR="000B10BC" w:rsidRPr="00903E24" w:rsidRDefault="000B10BC" w:rsidP="000B10BC">
      <w:pPr>
        <w:keepNext w:val="0"/>
        <w:widowControl w:val="0"/>
        <w:jc w:val="both"/>
        <w:rPr>
          <w:rFonts w:cs="Times New Roman"/>
          <w:szCs w:val="28"/>
          <w:u w:val="single"/>
        </w:rPr>
      </w:pPr>
      <w:bookmarkStart w:id="71" w:name="_Hlk211201339"/>
      <w:bookmarkEnd w:id="70"/>
      <w:r w:rsidRPr="00903E24">
        <w:rPr>
          <w:rFonts w:cs="Times New Roman"/>
          <w:szCs w:val="28"/>
          <w:u w:val="single"/>
        </w:rPr>
        <w:t>a. Mục đích, ý nghĩa của chức năng:</w:t>
      </w:r>
    </w:p>
    <w:p w14:paraId="307A9962" w14:textId="66F14A48" w:rsidR="000B10BC" w:rsidRPr="00903E24" w:rsidRDefault="000B10BC" w:rsidP="000B10BC">
      <w:pPr>
        <w:keepNext w:val="0"/>
        <w:widowControl w:val="0"/>
        <w:numPr>
          <w:ilvl w:val="0"/>
          <w:numId w:val="13"/>
        </w:numPr>
        <w:ind w:left="284" w:hanging="284"/>
        <w:jc w:val="both"/>
        <w:rPr>
          <w:rFonts w:cs="Times New Roman"/>
          <w:szCs w:val="28"/>
        </w:rPr>
      </w:pPr>
      <w:r w:rsidRPr="00903E24">
        <w:rPr>
          <w:szCs w:val="28"/>
        </w:rPr>
        <w:t>Màn hình trang chủ hiển thị các mục truy cập nhanh và xem nhanh thông tin của Văn bản đi</w:t>
      </w:r>
    </w:p>
    <w:p w14:paraId="6A5B22C9" w14:textId="77777777" w:rsidR="000B10BC" w:rsidRPr="00903E24" w:rsidRDefault="000B10BC" w:rsidP="000B10BC">
      <w:pPr>
        <w:keepNext w:val="0"/>
        <w:widowControl w:val="0"/>
        <w:numPr>
          <w:ilvl w:val="0"/>
          <w:numId w:val="13"/>
        </w:numPr>
        <w:ind w:left="284" w:hanging="284"/>
        <w:jc w:val="both"/>
        <w:rPr>
          <w:rFonts w:cs="Times New Roman"/>
          <w:szCs w:val="28"/>
        </w:rPr>
      </w:pPr>
      <w:r w:rsidRPr="00903E24">
        <w:rPr>
          <w:rFonts w:cs="Times New Roman"/>
          <w:szCs w:val="28"/>
        </w:rPr>
        <w:t>Tác nhân: Người dùng có quyền truy cập vào ứng dụng</w:t>
      </w:r>
    </w:p>
    <w:p w14:paraId="45525F39" w14:textId="77777777" w:rsidR="000B10BC" w:rsidRPr="00903E24" w:rsidRDefault="000B10BC" w:rsidP="000B10BC">
      <w:pPr>
        <w:keepNext w:val="0"/>
        <w:widowControl w:val="0"/>
        <w:jc w:val="both"/>
        <w:rPr>
          <w:rFonts w:cs="Times New Roman"/>
          <w:szCs w:val="28"/>
          <w:u w:val="single"/>
        </w:rPr>
      </w:pPr>
      <w:r w:rsidRPr="00903E24">
        <w:rPr>
          <w:rFonts w:cs="Times New Roman"/>
          <w:szCs w:val="28"/>
          <w:u w:val="single"/>
        </w:rPr>
        <w:t>b. Các bước thực hiện:</w:t>
      </w:r>
    </w:p>
    <w:p w14:paraId="04FE1D6B" w14:textId="77777777" w:rsidR="00903E24" w:rsidRPr="00903E24" w:rsidRDefault="000B10BC" w:rsidP="00FB3902">
      <w:pPr>
        <w:keepNext w:val="0"/>
        <w:widowControl w:val="0"/>
        <w:numPr>
          <w:ilvl w:val="0"/>
          <w:numId w:val="13"/>
        </w:numPr>
        <w:spacing w:before="0" w:line="276" w:lineRule="auto"/>
        <w:ind w:left="284" w:right="14" w:hanging="284"/>
        <w:jc w:val="both"/>
        <w:rPr>
          <w:szCs w:val="28"/>
        </w:rPr>
      </w:pPr>
      <w:r w:rsidRPr="00903E24">
        <w:rPr>
          <w:rFonts w:cs="Times New Roman"/>
          <w:szCs w:val="28"/>
        </w:rPr>
        <w:t>Bước 1: Người dùng đăng nhập thành công, hệ thống hiển thị màn hình Trang chủ</w:t>
      </w:r>
      <w:r w:rsidR="00903E24" w:rsidRPr="00903E24">
        <w:rPr>
          <w:rFonts w:cs="Times New Roman"/>
          <w:szCs w:val="28"/>
        </w:rPr>
        <w:t>.</w:t>
      </w:r>
      <w:bookmarkEnd w:id="71"/>
      <w:r w:rsidR="00903E24">
        <w:rPr>
          <w:rFonts w:cs="Times New Roman"/>
          <w:szCs w:val="28"/>
        </w:rPr>
        <w:t xml:space="preserve"> </w:t>
      </w:r>
    </w:p>
    <w:p w14:paraId="6310471E" w14:textId="77777777" w:rsidR="00903E24" w:rsidRPr="00903E24" w:rsidRDefault="00903E24" w:rsidP="00903E24">
      <w:pPr>
        <w:keepNext w:val="0"/>
        <w:widowControl w:val="0"/>
        <w:spacing w:line="276" w:lineRule="auto"/>
        <w:ind w:right="14"/>
        <w:jc w:val="center"/>
        <w:rPr>
          <w:i/>
          <w:iCs/>
          <w:szCs w:val="28"/>
        </w:rPr>
      </w:pPr>
      <w:r w:rsidRPr="00903E24">
        <w:rPr>
          <w:rFonts w:cs="Times New Roman"/>
          <w:noProof/>
          <w:szCs w:val="28"/>
        </w:rPr>
        <w:lastRenderedPageBreak/>
        <w:drawing>
          <wp:inline distT="0" distB="0" distL="0" distR="0" wp14:anchorId="488DBD46" wp14:editId="00A2F0EA">
            <wp:extent cx="5761355" cy="3601085"/>
            <wp:effectExtent l="0" t="0" r="0" b="0"/>
            <wp:docPr id="105067923" name="Picture 10506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10">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0285229E" w14:textId="77777777" w:rsidR="00903E24" w:rsidRPr="00903E24" w:rsidRDefault="00903E24" w:rsidP="00903E24">
      <w:pPr>
        <w:keepNext w:val="0"/>
        <w:widowControl w:val="0"/>
        <w:spacing w:line="276" w:lineRule="auto"/>
        <w:ind w:right="14"/>
        <w:jc w:val="center"/>
        <w:rPr>
          <w:i/>
          <w:iCs/>
          <w:szCs w:val="28"/>
        </w:rPr>
      </w:pPr>
      <w:r w:rsidRPr="00903E24">
        <w:rPr>
          <w:i/>
          <w:iCs/>
          <w:szCs w:val="28"/>
        </w:rPr>
        <w:t>Hình 1: Màn hình Trang chủ</w:t>
      </w:r>
    </w:p>
    <w:p w14:paraId="5A6B57B3" w14:textId="77777777" w:rsidR="00903E24" w:rsidRPr="00903E24" w:rsidRDefault="00903E24" w:rsidP="00903E24">
      <w:pPr>
        <w:keepNext w:val="0"/>
        <w:widowControl w:val="0"/>
        <w:spacing w:before="0" w:line="276" w:lineRule="auto"/>
        <w:ind w:left="284" w:right="14"/>
        <w:jc w:val="both"/>
        <w:rPr>
          <w:szCs w:val="28"/>
        </w:rPr>
      </w:pPr>
    </w:p>
    <w:p w14:paraId="070B4832" w14:textId="2A0E6324" w:rsidR="000B10BC" w:rsidRPr="00903E24" w:rsidRDefault="00FF5843" w:rsidP="00903E24">
      <w:pPr>
        <w:keepNext w:val="0"/>
        <w:widowControl w:val="0"/>
        <w:spacing w:before="0" w:line="276" w:lineRule="auto"/>
        <w:ind w:left="284" w:right="14"/>
        <w:jc w:val="both"/>
        <w:rPr>
          <w:szCs w:val="28"/>
        </w:rPr>
      </w:pPr>
      <w:r w:rsidRPr="00903E24">
        <w:rPr>
          <w:szCs w:val="28"/>
        </w:rPr>
        <w:t xml:space="preserve">Đối </w:t>
      </w:r>
      <w:r w:rsidR="000B10BC" w:rsidRPr="00903E24">
        <w:rPr>
          <w:szCs w:val="28"/>
        </w:rPr>
        <w:t>với Văn bản đi, màn hình thống k</w:t>
      </w:r>
      <w:r w:rsidRPr="00903E24">
        <w:rPr>
          <w:szCs w:val="28"/>
        </w:rPr>
        <w:t>ê nhanh</w:t>
      </w:r>
      <w:r w:rsidR="000B10BC" w:rsidRPr="00903E24">
        <w:rPr>
          <w:szCs w:val="28"/>
        </w:rPr>
        <w:t xml:space="preserve"> các loại văn bản như sau: </w:t>
      </w:r>
    </w:p>
    <w:p w14:paraId="56DD5A3D" w14:textId="196CB278" w:rsidR="000B10BC" w:rsidRPr="00903E24" w:rsidRDefault="000B10BC" w:rsidP="000B10BC">
      <w:pPr>
        <w:keepNext w:val="0"/>
        <w:widowControl w:val="0"/>
        <w:spacing w:line="276" w:lineRule="auto"/>
        <w:ind w:right="14"/>
        <w:jc w:val="center"/>
        <w:rPr>
          <w:i/>
          <w:iCs/>
          <w:szCs w:val="28"/>
        </w:rPr>
      </w:pPr>
      <w:r w:rsidRPr="00903E24">
        <w:rPr>
          <w:noProof/>
          <w:szCs w:val="28"/>
        </w:rPr>
        <w:drawing>
          <wp:inline distT="0" distB="0" distL="0" distR="0" wp14:anchorId="1DAEFBEE" wp14:editId="5D038A3D">
            <wp:extent cx="3114675" cy="1590675"/>
            <wp:effectExtent l="0" t="0" r="9525" b="9525"/>
            <wp:docPr id="108422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24947" name=""/>
                    <pic:cNvPicPr/>
                  </pic:nvPicPr>
                  <pic:blipFill>
                    <a:blip r:embed="rId13"/>
                    <a:stretch>
                      <a:fillRect/>
                    </a:stretch>
                  </pic:blipFill>
                  <pic:spPr>
                    <a:xfrm>
                      <a:off x="0" y="0"/>
                      <a:ext cx="3114675" cy="1590675"/>
                    </a:xfrm>
                    <a:prstGeom prst="rect">
                      <a:avLst/>
                    </a:prstGeom>
                  </pic:spPr>
                </pic:pic>
              </a:graphicData>
            </a:graphic>
          </wp:inline>
        </w:drawing>
      </w:r>
      <w:r w:rsidRPr="00903E24">
        <w:rPr>
          <w:noProof/>
          <w:szCs w:val="28"/>
        </w:rPr>
        <w:t xml:space="preserve"> </w:t>
      </w:r>
      <w:r w:rsidRPr="00903E24">
        <w:rPr>
          <w:noProof/>
          <w:szCs w:val="28"/>
        </w:rPr>
        <w:drawing>
          <wp:inline distT="0" distB="0" distL="0" distR="0" wp14:anchorId="7A0758C4" wp14:editId="489C980C">
            <wp:extent cx="1892587" cy="1685925"/>
            <wp:effectExtent l="0" t="0" r="0" b="0"/>
            <wp:docPr id="184861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6666" name=""/>
                    <pic:cNvPicPr/>
                  </pic:nvPicPr>
                  <pic:blipFill>
                    <a:blip r:embed="rId14"/>
                    <a:stretch>
                      <a:fillRect/>
                    </a:stretch>
                  </pic:blipFill>
                  <pic:spPr>
                    <a:xfrm>
                      <a:off x="0" y="0"/>
                      <a:ext cx="1898656" cy="1691331"/>
                    </a:xfrm>
                    <a:prstGeom prst="rect">
                      <a:avLst/>
                    </a:prstGeom>
                  </pic:spPr>
                </pic:pic>
              </a:graphicData>
            </a:graphic>
          </wp:inline>
        </w:drawing>
      </w:r>
    </w:p>
    <w:p w14:paraId="04DBB938" w14:textId="3FD462B6" w:rsidR="000B10BC" w:rsidRPr="00903E24" w:rsidRDefault="000B10BC" w:rsidP="000B10BC">
      <w:pPr>
        <w:keepNext w:val="0"/>
        <w:widowControl w:val="0"/>
        <w:spacing w:line="276" w:lineRule="auto"/>
        <w:ind w:right="14"/>
        <w:jc w:val="center"/>
        <w:rPr>
          <w:i/>
          <w:iCs/>
          <w:szCs w:val="28"/>
        </w:rPr>
      </w:pPr>
      <w:r w:rsidRPr="00903E24">
        <w:rPr>
          <w:i/>
          <w:iCs/>
          <w:szCs w:val="28"/>
        </w:rPr>
        <w:t>Hình 2: Thống kê số lượng Văn bản đi tại màn hình trang chủ</w:t>
      </w:r>
    </w:p>
    <w:p w14:paraId="7C5D51C3" w14:textId="3EEF7D83" w:rsidR="000B10BC" w:rsidRPr="00903E24" w:rsidRDefault="000B10BC" w:rsidP="000B10BC">
      <w:pPr>
        <w:keepNext w:val="0"/>
        <w:widowControl w:val="0"/>
        <w:spacing w:line="276" w:lineRule="auto"/>
        <w:ind w:right="14"/>
        <w:jc w:val="both"/>
        <w:rPr>
          <w:szCs w:val="28"/>
        </w:rPr>
      </w:pPr>
      <w:r w:rsidRPr="00903E24">
        <w:rPr>
          <w:szCs w:val="28"/>
        </w:rPr>
        <w:t>+ Chờ phê duyệt: Nhấn vào shortcut, hệ thống mở màn hình Văn bản đi &gt;&gt; Tab Chờ phê duyệt.</w:t>
      </w:r>
    </w:p>
    <w:p w14:paraId="23169D6D" w14:textId="41F75EBB" w:rsidR="000B10BC" w:rsidRPr="00903E24" w:rsidRDefault="000B10BC" w:rsidP="000B10BC">
      <w:pPr>
        <w:keepNext w:val="0"/>
        <w:widowControl w:val="0"/>
        <w:spacing w:line="276" w:lineRule="auto"/>
        <w:ind w:right="14"/>
        <w:jc w:val="both"/>
        <w:rPr>
          <w:szCs w:val="28"/>
        </w:rPr>
      </w:pPr>
      <w:r w:rsidRPr="00903E24">
        <w:rPr>
          <w:szCs w:val="28"/>
        </w:rPr>
        <w:t>+ Đang xử lý : Nhấn vào shortcut, hệ thống mở màn hình Văn bản đi &gt;&gt; Tab Đang xử lý</w:t>
      </w:r>
    </w:p>
    <w:p w14:paraId="35A2348B" w14:textId="18A52421" w:rsidR="000B10BC" w:rsidRPr="00903E24" w:rsidRDefault="000B10BC" w:rsidP="000B10BC">
      <w:pPr>
        <w:keepNext w:val="0"/>
        <w:widowControl w:val="0"/>
        <w:spacing w:line="276" w:lineRule="auto"/>
        <w:ind w:right="14"/>
        <w:jc w:val="both"/>
        <w:rPr>
          <w:szCs w:val="28"/>
        </w:rPr>
      </w:pPr>
      <w:r w:rsidRPr="00903E24">
        <w:rPr>
          <w:szCs w:val="28"/>
        </w:rPr>
        <w:t xml:space="preserve">+ Đã phê duyệt: Nhấn vào shortcut, hệ thống mở màn hình Văn bản đi &gt;&gt; Tab Đã phê duyệt </w:t>
      </w:r>
    </w:p>
    <w:p w14:paraId="2AC67916" w14:textId="31E968E5" w:rsidR="000B10BC" w:rsidRPr="00903E24" w:rsidRDefault="000B10BC" w:rsidP="000B10BC">
      <w:pPr>
        <w:keepNext w:val="0"/>
        <w:widowControl w:val="0"/>
        <w:spacing w:line="276" w:lineRule="auto"/>
        <w:ind w:right="14"/>
        <w:jc w:val="both"/>
        <w:rPr>
          <w:szCs w:val="28"/>
        </w:rPr>
      </w:pPr>
      <w:r w:rsidRPr="00903E24">
        <w:rPr>
          <w:szCs w:val="28"/>
        </w:rPr>
        <w:t>+ Tất cả: Nhấn vào shortcut, hệ thống mở màn hình Văn bản đi &gt;&gt; Tab Tất cả</w:t>
      </w:r>
    </w:p>
    <w:p w14:paraId="0C8B3CE4" w14:textId="3302540C" w:rsidR="003850D3" w:rsidRPr="00903E24" w:rsidRDefault="003850D3" w:rsidP="006D517C">
      <w:pPr>
        <w:pStyle w:val="Heading3"/>
        <w:rPr>
          <w:szCs w:val="28"/>
        </w:rPr>
      </w:pPr>
      <w:bookmarkStart w:id="72" w:name="_Toc211203819"/>
      <w:bookmarkEnd w:id="68"/>
      <w:r w:rsidRPr="00903E24">
        <w:rPr>
          <w:szCs w:val="28"/>
        </w:rPr>
        <w:t>Xem thông tin truy cập nhanh Văn bản đến</w:t>
      </w:r>
      <w:bookmarkEnd w:id="72"/>
    </w:p>
    <w:p w14:paraId="466B10AD" w14:textId="42327E7B" w:rsidR="003850D3" w:rsidRPr="00903E24" w:rsidRDefault="003850D3" w:rsidP="003850D3">
      <w:pPr>
        <w:keepNext w:val="0"/>
        <w:widowControl w:val="0"/>
        <w:jc w:val="both"/>
        <w:rPr>
          <w:rFonts w:cs="Times New Roman"/>
          <w:szCs w:val="28"/>
          <w:u w:val="single"/>
        </w:rPr>
      </w:pPr>
      <w:r w:rsidRPr="00903E24">
        <w:rPr>
          <w:rFonts w:cs="Times New Roman"/>
          <w:szCs w:val="28"/>
          <w:u w:val="single"/>
        </w:rPr>
        <w:lastRenderedPageBreak/>
        <w:t>a. Mục đích, ý nghĩa của chức năng:</w:t>
      </w:r>
    </w:p>
    <w:p w14:paraId="146BA800" w14:textId="18B59A45" w:rsidR="003850D3" w:rsidRPr="00903E24" w:rsidRDefault="003850D3" w:rsidP="003850D3">
      <w:pPr>
        <w:keepNext w:val="0"/>
        <w:widowControl w:val="0"/>
        <w:numPr>
          <w:ilvl w:val="0"/>
          <w:numId w:val="13"/>
        </w:numPr>
        <w:ind w:left="284" w:hanging="284"/>
        <w:jc w:val="both"/>
        <w:rPr>
          <w:rFonts w:cs="Times New Roman"/>
          <w:szCs w:val="28"/>
        </w:rPr>
      </w:pPr>
      <w:bookmarkStart w:id="73" w:name="_Hlk211201524"/>
      <w:r w:rsidRPr="00903E24">
        <w:rPr>
          <w:szCs w:val="28"/>
        </w:rPr>
        <w:t>Màn hình trang chủ hiển thị các mục truy cập nhanh và xem nhanh thông tin của Văn bản đến</w:t>
      </w:r>
    </w:p>
    <w:p w14:paraId="0118B1BD" w14:textId="77777777" w:rsidR="003850D3" w:rsidRPr="00903E24" w:rsidRDefault="003850D3" w:rsidP="003850D3">
      <w:pPr>
        <w:keepNext w:val="0"/>
        <w:widowControl w:val="0"/>
        <w:numPr>
          <w:ilvl w:val="0"/>
          <w:numId w:val="13"/>
        </w:numPr>
        <w:ind w:left="284" w:hanging="284"/>
        <w:jc w:val="both"/>
        <w:rPr>
          <w:rFonts w:cs="Times New Roman"/>
          <w:szCs w:val="28"/>
        </w:rPr>
      </w:pPr>
      <w:r w:rsidRPr="00903E24">
        <w:rPr>
          <w:rFonts w:cs="Times New Roman"/>
          <w:szCs w:val="28"/>
        </w:rPr>
        <w:t>Tác nhân: Người dùng có quyền truy cập vào ứng dụng</w:t>
      </w:r>
    </w:p>
    <w:bookmarkEnd w:id="73"/>
    <w:p w14:paraId="2B6759CE" w14:textId="77777777" w:rsidR="003850D3" w:rsidRPr="00903E24" w:rsidRDefault="003850D3" w:rsidP="003850D3">
      <w:pPr>
        <w:keepNext w:val="0"/>
        <w:widowControl w:val="0"/>
        <w:jc w:val="both"/>
        <w:rPr>
          <w:rFonts w:cs="Times New Roman"/>
          <w:szCs w:val="28"/>
          <w:u w:val="single"/>
        </w:rPr>
      </w:pPr>
      <w:r w:rsidRPr="00903E24">
        <w:rPr>
          <w:rFonts w:cs="Times New Roman"/>
          <w:szCs w:val="28"/>
          <w:u w:val="single"/>
        </w:rPr>
        <w:t>b. Các bước thực hiện:</w:t>
      </w:r>
    </w:p>
    <w:p w14:paraId="36ED0BE1" w14:textId="77777777" w:rsidR="003850D3" w:rsidRPr="00903E24" w:rsidRDefault="003850D3" w:rsidP="003850D3">
      <w:pPr>
        <w:keepNext w:val="0"/>
        <w:widowControl w:val="0"/>
        <w:numPr>
          <w:ilvl w:val="0"/>
          <w:numId w:val="13"/>
        </w:numPr>
        <w:spacing w:before="0"/>
        <w:ind w:left="284" w:hanging="284"/>
        <w:jc w:val="both"/>
        <w:rPr>
          <w:rFonts w:cs="Times New Roman"/>
          <w:szCs w:val="28"/>
        </w:rPr>
      </w:pPr>
      <w:r w:rsidRPr="00903E24">
        <w:rPr>
          <w:rFonts w:cs="Times New Roman"/>
          <w:szCs w:val="28"/>
        </w:rPr>
        <w:t>Bước 1: Người dùng đăng nhập thành công, hệ thống hiển thị màn hình Trang chủ</w:t>
      </w:r>
    </w:p>
    <w:p w14:paraId="3CD179F7" w14:textId="5BF104C6" w:rsidR="006B0C06" w:rsidRPr="00903E24" w:rsidRDefault="004C3B0B" w:rsidP="003850D3">
      <w:pPr>
        <w:keepNext w:val="0"/>
        <w:widowControl w:val="0"/>
        <w:spacing w:line="276" w:lineRule="auto"/>
        <w:ind w:right="14"/>
        <w:jc w:val="center"/>
        <w:rPr>
          <w:i/>
          <w:iCs/>
          <w:szCs w:val="28"/>
        </w:rPr>
      </w:pPr>
      <w:r w:rsidRPr="00903E24">
        <w:rPr>
          <w:rFonts w:cs="Times New Roman"/>
          <w:noProof/>
          <w:szCs w:val="28"/>
        </w:rPr>
        <w:drawing>
          <wp:inline distT="0" distB="0" distL="0" distR="0" wp14:anchorId="485112F2" wp14:editId="05292784">
            <wp:extent cx="5761355" cy="3601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10">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0D4E7BC8" w14:textId="77777777" w:rsidR="00FF5843" w:rsidRPr="00903E24" w:rsidRDefault="006B0C06" w:rsidP="00FF5843">
      <w:pPr>
        <w:keepNext w:val="0"/>
        <w:widowControl w:val="0"/>
        <w:spacing w:line="276" w:lineRule="auto"/>
        <w:ind w:right="14"/>
        <w:jc w:val="center"/>
        <w:rPr>
          <w:i/>
          <w:iCs/>
          <w:szCs w:val="28"/>
        </w:rPr>
      </w:pPr>
      <w:r w:rsidRPr="00903E24">
        <w:rPr>
          <w:i/>
          <w:iCs/>
          <w:szCs w:val="28"/>
        </w:rPr>
        <w:t>Hình 1: Màn hình Trang chủ</w:t>
      </w:r>
      <w:bookmarkStart w:id="74" w:name="_Hlk211201608"/>
    </w:p>
    <w:p w14:paraId="116ACD40" w14:textId="0C25482C" w:rsidR="006B0C06" w:rsidRPr="00903E24" w:rsidRDefault="006B0C06" w:rsidP="00FF5843">
      <w:pPr>
        <w:keepNext w:val="0"/>
        <w:widowControl w:val="0"/>
        <w:spacing w:line="276" w:lineRule="auto"/>
        <w:ind w:right="14"/>
        <w:jc w:val="center"/>
        <w:rPr>
          <w:szCs w:val="28"/>
        </w:rPr>
      </w:pPr>
      <w:r w:rsidRPr="00903E24">
        <w:rPr>
          <w:szCs w:val="28"/>
        </w:rPr>
        <w:t xml:space="preserve">Đối với Văn bản đến, màn hình Trang chủ thống kê </w:t>
      </w:r>
      <w:r w:rsidR="00FF5843" w:rsidRPr="00903E24">
        <w:rPr>
          <w:szCs w:val="28"/>
        </w:rPr>
        <w:t xml:space="preserve">nhanh </w:t>
      </w:r>
      <w:r w:rsidRPr="00903E24">
        <w:rPr>
          <w:szCs w:val="28"/>
        </w:rPr>
        <w:t>các loại văn bản như sau:</w:t>
      </w:r>
    </w:p>
    <w:bookmarkEnd w:id="74"/>
    <w:p w14:paraId="4950D256" w14:textId="2A2B6E09" w:rsidR="006B0C06" w:rsidRPr="00903E24" w:rsidRDefault="003850D3" w:rsidP="003850D3">
      <w:pPr>
        <w:keepNext w:val="0"/>
        <w:widowControl w:val="0"/>
        <w:spacing w:line="276" w:lineRule="auto"/>
        <w:ind w:right="14"/>
        <w:jc w:val="center"/>
        <w:rPr>
          <w:szCs w:val="28"/>
        </w:rPr>
      </w:pPr>
      <w:r w:rsidRPr="00903E24">
        <w:rPr>
          <w:noProof/>
          <w:szCs w:val="28"/>
        </w:rPr>
        <w:drawing>
          <wp:inline distT="0" distB="0" distL="0" distR="0" wp14:anchorId="5F2907EA" wp14:editId="44218223">
            <wp:extent cx="3095625" cy="1447800"/>
            <wp:effectExtent l="0" t="0" r="9525" b="0"/>
            <wp:docPr id="15667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79393" name=""/>
                    <pic:cNvPicPr/>
                  </pic:nvPicPr>
                  <pic:blipFill>
                    <a:blip r:embed="rId15"/>
                    <a:stretch>
                      <a:fillRect/>
                    </a:stretch>
                  </pic:blipFill>
                  <pic:spPr>
                    <a:xfrm>
                      <a:off x="0" y="0"/>
                      <a:ext cx="3095625" cy="1447800"/>
                    </a:xfrm>
                    <a:prstGeom prst="rect">
                      <a:avLst/>
                    </a:prstGeom>
                  </pic:spPr>
                </pic:pic>
              </a:graphicData>
            </a:graphic>
          </wp:inline>
        </w:drawing>
      </w:r>
    </w:p>
    <w:p w14:paraId="3CA20F06" w14:textId="7A4984CE" w:rsidR="006B0C06" w:rsidRPr="00903E24" w:rsidRDefault="003850D3" w:rsidP="003850D3">
      <w:pPr>
        <w:keepNext w:val="0"/>
        <w:widowControl w:val="0"/>
        <w:spacing w:line="276" w:lineRule="auto"/>
        <w:ind w:right="14"/>
        <w:jc w:val="center"/>
        <w:rPr>
          <w:szCs w:val="28"/>
        </w:rPr>
      </w:pPr>
      <w:r w:rsidRPr="00903E24">
        <w:rPr>
          <w:noProof/>
          <w:szCs w:val="28"/>
        </w:rPr>
        <w:lastRenderedPageBreak/>
        <w:drawing>
          <wp:inline distT="0" distB="0" distL="0" distR="0" wp14:anchorId="7178D9C7" wp14:editId="57DF19C2">
            <wp:extent cx="3048000" cy="1468673"/>
            <wp:effectExtent l="0" t="0" r="0" b="0"/>
            <wp:docPr id="18333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3303" name=""/>
                    <pic:cNvPicPr/>
                  </pic:nvPicPr>
                  <pic:blipFill>
                    <a:blip r:embed="rId16"/>
                    <a:stretch>
                      <a:fillRect/>
                    </a:stretch>
                  </pic:blipFill>
                  <pic:spPr>
                    <a:xfrm>
                      <a:off x="0" y="0"/>
                      <a:ext cx="3054484" cy="1471797"/>
                    </a:xfrm>
                    <a:prstGeom prst="rect">
                      <a:avLst/>
                    </a:prstGeom>
                  </pic:spPr>
                </pic:pic>
              </a:graphicData>
            </a:graphic>
          </wp:inline>
        </w:drawing>
      </w:r>
    </w:p>
    <w:p w14:paraId="30273498" w14:textId="5089DDFA" w:rsidR="006B0C06" w:rsidRPr="00903E24" w:rsidRDefault="003850D3" w:rsidP="003850D3">
      <w:pPr>
        <w:keepNext w:val="0"/>
        <w:widowControl w:val="0"/>
        <w:spacing w:line="276" w:lineRule="auto"/>
        <w:ind w:right="14"/>
        <w:jc w:val="center"/>
        <w:rPr>
          <w:szCs w:val="28"/>
        </w:rPr>
      </w:pPr>
      <w:r w:rsidRPr="00903E24">
        <w:rPr>
          <w:noProof/>
          <w:szCs w:val="28"/>
        </w:rPr>
        <w:drawing>
          <wp:inline distT="0" distB="0" distL="0" distR="0" wp14:anchorId="5415971C" wp14:editId="5B52FE76">
            <wp:extent cx="2933700" cy="1419225"/>
            <wp:effectExtent l="0" t="0" r="0" b="9525"/>
            <wp:docPr id="116176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66302" name=""/>
                    <pic:cNvPicPr/>
                  </pic:nvPicPr>
                  <pic:blipFill>
                    <a:blip r:embed="rId17"/>
                    <a:stretch>
                      <a:fillRect/>
                    </a:stretch>
                  </pic:blipFill>
                  <pic:spPr>
                    <a:xfrm>
                      <a:off x="0" y="0"/>
                      <a:ext cx="2933700" cy="1419225"/>
                    </a:xfrm>
                    <a:prstGeom prst="rect">
                      <a:avLst/>
                    </a:prstGeom>
                  </pic:spPr>
                </pic:pic>
              </a:graphicData>
            </a:graphic>
          </wp:inline>
        </w:drawing>
      </w:r>
    </w:p>
    <w:p w14:paraId="6B1975C5" w14:textId="77777777" w:rsidR="006B0C06" w:rsidRPr="00903E24" w:rsidRDefault="006B0C06" w:rsidP="003850D3">
      <w:pPr>
        <w:keepNext w:val="0"/>
        <w:widowControl w:val="0"/>
        <w:spacing w:line="276" w:lineRule="auto"/>
        <w:ind w:right="14"/>
        <w:jc w:val="center"/>
        <w:rPr>
          <w:i/>
          <w:iCs/>
          <w:szCs w:val="28"/>
        </w:rPr>
      </w:pPr>
      <w:r w:rsidRPr="00903E24">
        <w:rPr>
          <w:i/>
          <w:iCs/>
          <w:szCs w:val="28"/>
        </w:rPr>
        <w:t>Hình 2: Thống kê số lượng Văn bản đến trên màn hình Trang chủ</w:t>
      </w:r>
    </w:p>
    <w:p w14:paraId="4AC7FC81" w14:textId="77777777" w:rsidR="006B0C06" w:rsidRPr="00903E24" w:rsidRDefault="006B0C06" w:rsidP="00FC2DDE">
      <w:pPr>
        <w:keepNext w:val="0"/>
        <w:widowControl w:val="0"/>
        <w:spacing w:line="276" w:lineRule="auto"/>
        <w:ind w:right="14"/>
        <w:jc w:val="both"/>
        <w:rPr>
          <w:szCs w:val="28"/>
        </w:rPr>
      </w:pPr>
      <w:r w:rsidRPr="00903E24">
        <w:rPr>
          <w:szCs w:val="28"/>
        </w:rPr>
        <w:t xml:space="preserve">+ Chờ xử lý:  </w:t>
      </w:r>
    </w:p>
    <w:p w14:paraId="752EB71A" w14:textId="77777777" w:rsidR="006B0C06" w:rsidRPr="00903E24" w:rsidRDefault="006B0C06" w:rsidP="00FC2DDE">
      <w:pPr>
        <w:keepNext w:val="0"/>
        <w:widowControl w:val="0"/>
        <w:spacing w:line="276" w:lineRule="auto"/>
        <w:ind w:right="14"/>
        <w:jc w:val="both"/>
        <w:rPr>
          <w:szCs w:val="28"/>
        </w:rPr>
      </w:pPr>
      <w:r w:rsidRPr="00903E24">
        <w:rPr>
          <w:szCs w:val="28"/>
        </w:rPr>
        <w:t>+ Nhận để biết</w:t>
      </w:r>
    </w:p>
    <w:p w14:paraId="1C336346" w14:textId="77777777" w:rsidR="006B0C06" w:rsidRPr="00903E24" w:rsidRDefault="006B0C06" w:rsidP="00FC2DDE">
      <w:pPr>
        <w:keepNext w:val="0"/>
        <w:widowControl w:val="0"/>
        <w:spacing w:line="276" w:lineRule="auto"/>
        <w:ind w:right="14"/>
        <w:jc w:val="both"/>
        <w:rPr>
          <w:szCs w:val="28"/>
        </w:rPr>
      </w:pPr>
      <w:r w:rsidRPr="00903E24">
        <w:rPr>
          <w:szCs w:val="28"/>
        </w:rPr>
        <w:t>+ Sắp đến hạn xử lý</w:t>
      </w:r>
    </w:p>
    <w:p w14:paraId="7A742D99" w14:textId="77777777" w:rsidR="006B0C06" w:rsidRPr="00903E24" w:rsidRDefault="006B0C06" w:rsidP="00FC2DDE">
      <w:pPr>
        <w:keepNext w:val="0"/>
        <w:widowControl w:val="0"/>
        <w:spacing w:line="276" w:lineRule="auto"/>
        <w:ind w:right="14"/>
        <w:jc w:val="both"/>
        <w:rPr>
          <w:szCs w:val="28"/>
        </w:rPr>
      </w:pPr>
      <w:r w:rsidRPr="00903E24">
        <w:rPr>
          <w:szCs w:val="28"/>
        </w:rPr>
        <w:t>+ Quá hạn xử lý</w:t>
      </w:r>
    </w:p>
    <w:p w14:paraId="56063720" w14:textId="77777777" w:rsidR="006B0C06" w:rsidRPr="00903E24" w:rsidRDefault="006B0C06" w:rsidP="00FC2DDE">
      <w:pPr>
        <w:keepNext w:val="0"/>
        <w:widowControl w:val="0"/>
        <w:spacing w:line="276" w:lineRule="auto"/>
        <w:ind w:right="14"/>
        <w:jc w:val="both"/>
        <w:rPr>
          <w:szCs w:val="28"/>
        </w:rPr>
      </w:pPr>
      <w:r w:rsidRPr="00903E24">
        <w:rPr>
          <w:szCs w:val="28"/>
        </w:rPr>
        <w:t>+ Chưa hoàn thành</w:t>
      </w:r>
    </w:p>
    <w:p w14:paraId="477D99DF" w14:textId="77777777" w:rsidR="006B0C06" w:rsidRPr="00903E24" w:rsidRDefault="006B0C06" w:rsidP="00FC2DDE">
      <w:pPr>
        <w:keepNext w:val="0"/>
        <w:widowControl w:val="0"/>
        <w:spacing w:line="276" w:lineRule="auto"/>
        <w:ind w:right="14"/>
        <w:jc w:val="both"/>
        <w:rPr>
          <w:szCs w:val="28"/>
        </w:rPr>
      </w:pPr>
      <w:r w:rsidRPr="00903E24">
        <w:rPr>
          <w:szCs w:val="28"/>
        </w:rPr>
        <w:t>+ Đề nghị trả lại</w:t>
      </w:r>
    </w:p>
    <w:p w14:paraId="3884D249" w14:textId="77777777" w:rsidR="006B0C06" w:rsidRPr="00903E24" w:rsidRDefault="006B0C06" w:rsidP="00FC2DDE">
      <w:pPr>
        <w:keepNext w:val="0"/>
        <w:widowControl w:val="0"/>
        <w:spacing w:line="276" w:lineRule="auto"/>
        <w:ind w:right="14"/>
        <w:jc w:val="both"/>
        <w:rPr>
          <w:szCs w:val="28"/>
        </w:rPr>
      </w:pPr>
      <w:r w:rsidRPr="00903E24">
        <w:rPr>
          <w:szCs w:val="28"/>
        </w:rPr>
        <w:t>+ Đã trả lại</w:t>
      </w:r>
    </w:p>
    <w:p w14:paraId="5A83FEEE" w14:textId="77777777" w:rsidR="006B0C06" w:rsidRPr="00903E24" w:rsidRDefault="006B0C06" w:rsidP="00FC2DDE">
      <w:pPr>
        <w:keepNext w:val="0"/>
        <w:widowControl w:val="0"/>
        <w:spacing w:line="276" w:lineRule="auto"/>
        <w:ind w:right="14"/>
        <w:jc w:val="both"/>
        <w:rPr>
          <w:szCs w:val="28"/>
        </w:rPr>
      </w:pPr>
      <w:r w:rsidRPr="00903E24">
        <w:rPr>
          <w:szCs w:val="28"/>
        </w:rPr>
        <w:t>+ Đã hoàn thành</w:t>
      </w:r>
    </w:p>
    <w:p w14:paraId="14D7C415" w14:textId="77777777" w:rsidR="006B0C06" w:rsidRPr="00903E24" w:rsidRDefault="006B0C06" w:rsidP="00FC2DDE">
      <w:pPr>
        <w:keepNext w:val="0"/>
        <w:widowControl w:val="0"/>
        <w:spacing w:line="276" w:lineRule="auto"/>
        <w:ind w:right="14"/>
        <w:jc w:val="both"/>
        <w:rPr>
          <w:szCs w:val="28"/>
        </w:rPr>
      </w:pPr>
      <w:r w:rsidRPr="00903E24">
        <w:rPr>
          <w:szCs w:val="28"/>
        </w:rPr>
        <w:t>+ Tất cả</w:t>
      </w:r>
    </w:p>
    <w:p w14:paraId="0687CA19" w14:textId="427DB63C" w:rsidR="00802FC3" w:rsidRPr="00903E24" w:rsidRDefault="00BC27C5" w:rsidP="006D517C">
      <w:pPr>
        <w:pStyle w:val="Heading3"/>
        <w:rPr>
          <w:szCs w:val="28"/>
        </w:rPr>
      </w:pPr>
      <w:bookmarkStart w:id="75" w:name="_Toc182296669"/>
      <w:bookmarkStart w:id="76" w:name="_Toc182296920"/>
      <w:bookmarkStart w:id="77" w:name="_Toc182297466"/>
      <w:bookmarkStart w:id="78" w:name="_Toc182297548"/>
      <w:bookmarkStart w:id="79" w:name="_Toc211203820"/>
      <w:bookmarkStart w:id="80" w:name="_Hlk211202137"/>
      <w:r w:rsidRPr="00903E24">
        <w:rPr>
          <w:szCs w:val="28"/>
        </w:rPr>
        <w:t xml:space="preserve">Xem </w:t>
      </w:r>
      <w:bookmarkEnd w:id="75"/>
      <w:bookmarkEnd w:id="76"/>
      <w:bookmarkEnd w:id="77"/>
      <w:bookmarkEnd w:id="78"/>
      <w:r w:rsidR="0076489F" w:rsidRPr="00903E24">
        <w:rPr>
          <w:szCs w:val="28"/>
        </w:rPr>
        <w:t xml:space="preserve">thông tin </w:t>
      </w:r>
      <w:r w:rsidR="003850D3" w:rsidRPr="00903E24">
        <w:rPr>
          <w:szCs w:val="28"/>
        </w:rPr>
        <w:t>truy cập nhanh nhiệm vụ</w:t>
      </w:r>
      <w:bookmarkEnd w:id="79"/>
    </w:p>
    <w:p w14:paraId="5D6CD164" w14:textId="77777777" w:rsidR="00802FC3" w:rsidRPr="00903E24" w:rsidRDefault="00802FC3" w:rsidP="003B3D9E">
      <w:pPr>
        <w:keepNext w:val="0"/>
        <w:widowControl w:val="0"/>
        <w:jc w:val="both"/>
        <w:rPr>
          <w:rFonts w:cs="Times New Roman"/>
          <w:szCs w:val="28"/>
          <w:u w:val="single"/>
        </w:rPr>
      </w:pPr>
      <w:bookmarkStart w:id="81" w:name="_Toc182296670"/>
      <w:bookmarkStart w:id="82" w:name="_Toc182296752"/>
      <w:bookmarkStart w:id="83" w:name="_Toc182296921"/>
      <w:bookmarkStart w:id="84" w:name="_Toc182296997"/>
      <w:bookmarkStart w:id="85" w:name="_Toc182297090"/>
      <w:bookmarkStart w:id="86" w:name="_Toc182297166"/>
      <w:bookmarkStart w:id="87" w:name="_Toc182297259"/>
      <w:bookmarkStart w:id="88" w:name="_Toc182297361"/>
      <w:bookmarkStart w:id="89" w:name="_Toc182297467"/>
      <w:bookmarkStart w:id="90" w:name="_Toc182297549"/>
      <w:bookmarkStart w:id="91" w:name="_Toc182297619"/>
      <w:bookmarkStart w:id="92" w:name="_Toc182297811"/>
      <w:bookmarkStart w:id="93" w:name="_Toc182320622"/>
      <w:bookmarkStart w:id="94" w:name="_Toc182324919"/>
      <w:bookmarkStart w:id="95" w:name="_Toc182899296"/>
      <w:bookmarkStart w:id="96" w:name="_Toc182899395"/>
      <w:bookmarkStart w:id="97" w:name="_Toc182924091"/>
      <w:bookmarkStart w:id="98" w:name="_Toc184825213"/>
      <w:bookmarkStart w:id="99" w:name="_Toc184832923"/>
      <w:bookmarkStart w:id="100" w:name="_Toc182296671"/>
      <w:bookmarkStart w:id="101" w:name="_Toc182296753"/>
      <w:bookmarkStart w:id="102" w:name="_Toc182296922"/>
      <w:bookmarkStart w:id="103" w:name="_Toc182296998"/>
      <w:bookmarkStart w:id="104" w:name="_Toc182297091"/>
      <w:bookmarkStart w:id="105" w:name="_Toc182297167"/>
      <w:bookmarkStart w:id="106" w:name="_Toc182297260"/>
      <w:bookmarkStart w:id="107" w:name="_Toc182297362"/>
      <w:bookmarkStart w:id="108" w:name="_Toc182297468"/>
      <w:bookmarkStart w:id="109" w:name="_Toc182297550"/>
      <w:bookmarkStart w:id="110" w:name="_Toc182297620"/>
      <w:bookmarkStart w:id="111" w:name="_Toc182297812"/>
      <w:bookmarkStart w:id="112" w:name="_Toc182320623"/>
      <w:bookmarkStart w:id="113" w:name="_Toc182324920"/>
      <w:bookmarkStart w:id="114" w:name="_Toc182899297"/>
      <w:bookmarkStart w:id="115" w:name="_Toc182899396"/>
      <w:bookmarkStart w:id="116" w:name="_Toc182924092"/>
      <w:bookmarkStart w:id="117" w:name="_Toc184825214"/>
      <w:bookmarkStart w:id="118" w:name="_Toc184832924"/>
      <w:bookmarkStart w:id="119" w:name="_Toc182296672"/>
      <w:bookmarkStart w:id="120" w:name="_Toc182296754"/>
      <w:bookmarkStart w:id="121" w:name="_Toc182296923"/>
      <w:bookmarkStart w:id="122" w:name="_Toc182296999"/>
      <w:bookmarkStart w:id="123" w:name="_Toc182297092"/>
      <w:bookmarkStart w:id="124" w:name="_Toc182297168"/>
      <w:bookmarkStart w:id="125" w:name="_Toc182297261"/>
      <w:bookmarkStart w:id="126" w:name="_Toc182297363"/>
      <w:bookmarkStart w:id="127" w:name="_Toc182297469"/>
      <w:bookmarkStart w:id="128" w:name="_Toc182297551"/>
      <w:bookmarkStart w:id="129" w:name="_Toc182297621"/>
      <w:bookmarkStart w:id="130" w:name="_Toc182297813"/>
      <w:bookmarkStart w:id="131" w:name="_Toc182320624"/>
      <w:bookmarkStart w:id="132" w:name="_Toc182324921"/>
      <w:bookmarkStart w:id="133" w:name="_Toc182899298"/>
      <w:bookmarkStart w:id="134" w:name="_Toc182899397"/>
      <w:bookmarkStart w:id="135" w:name="_Toc182924093"/>
      <w:bookmarkStart w:id="136" w:name="_Toc184825215"/>
      <w:bookmarkStart w:id="137" w:name="_Toc184832925"/>
      <w:bookmarkStart w:id="138" w:name="_Toc182296673"/>
      <w:bookmarkStart w:id="139" w:name="_Toc182296755"/>
      <w:bookmarkStart w:id="140" w:name="_Toc182296924"/>
      <w:bookmarkStart w:id="141" w:name="_Toc182297000"/>
      <w:bookmarkStart w:id="142" w:name="_Toc182297093"/>
      <w:bookmarkStart w:id="143" w:name="_Toc182297169"/>
      <w:bookmarkStart w:id="144" w:name="_Toc182297262"/>
      <w:bookmarkStart w:id="145" w:name="_Toc182297364"/>
      <w:bookmarkStart w:id="146" w:name="_Toc182297470"/>
      <w:bookmarkStart w:id="147" w:name="_Toc182297552"/>
      <w:bookmarkStart w:id="148" w:name="_Toc182297622"/>
      <w:bookmarkStart w:id="149" w:name="_Toc182297814"/>
      <w:bookmarkStart w:id="150" w:name="_Toc182320625"/>
      <w:bookmarkStart w:id="151" w:name="_Toc182324922"/>
      <w:bookmarkStart w:id="152" w:name="_Toc182899299"/>
      <w:bookmarkStart w:id="153" w:name="_Toc182899398"/>
      <w:bookmarkStart w:id="154" w:name="_Toc182924094"/>
      <w:bookmarkStart w:id="155" w:name="_Toc184825216"/>
      <w:bookmarkStart w:id="156" w:name="_Toc184832926"/>
      <w:bookmarkStart w:id="157" w:name="_Toc182296674"/>
      <w:bookmarkStart w:id="158" w:name="_Toc182296756"/>
      <w:bookmarkStart w:id="159" w:name="_Toc182296925"/>
      <w:bookmarkStart w:id="160" w:name="_Toc182297001"/>
      <w:bookmarkStart w:id="161" w:name="_Toc182297094"/>
      <w:bookmarkStart w:id="162" w:name="_Toc182297170"/>
      <w:bookmarkStart w:id="163" w:name="_Toc182297263"/>
      <w:bookmarkStart w:id="164" w:name="_Toc182297365"/>
      <w:bookmarkStart w:id="165" w:name="_Toc182297471"/>
      <w:bookmarkStart w:id="166" w:name="_Toc182297553"/>
      <w:bookmarkStart w:id="167" w:name="_Toc182297623"/>
      <w:bookmarkStart w:id="168" w:name="_Toc182297815"/>
      <w:bookmarkStart w:id="169" w:name="_Toc182320626"/>
      <w:bookmarkStart w:id="170" w:name="_Toc182324923"/>
      <w:bookmarkStart w:id="171" w:name="_Toc182899300"/>
      <w:bookmarkStart w:id="172" w:name="_Toc182899399"/>
      <w:bookmarkStart w:id="173" w:name="_Toc182924095"/>
      <w:bookmarkStart w:id="174" w:name="_Toc184825217"/>
      <w:bookmarkStart w:id="175" w:name="_Toc184832927"/>
      <w:bookmarkStart w:id="176" w:name="_Toc182296675"/>
      <w:bookmarkStart w:id="177" w:name="_Toc182296757"/>
      <w:bookmarkStart w:id="178" w:name="_Toc182296926"/>
      <w:bookmarkStart w:id="179" w:name="_Toc182297002"/>
      <w:bookmarkStart w:id="180" w:name="_Toc182297095"/>
      <w:bookmarkStart w:id="181" w:name="_Toc182297171"/>
      <w:bookmarkStart w:id="182" w:name="_Toc182297264"/>
      <w:bookmarkStart w:id="183" w:name="_Toc182297366"/>
      <w:bookmarkStart w:id="184" w:name="_Toc182297472"/>
      <w:bookmarkStart w:id="185" w:name="_Toc182297554"/>
      <w:bookmarkStart w:id="186" w:name="_Toc182297624"/>
      <w:bookmarkStart w:id="187" w:name="_Toc182297816"/>
      <w:bookmarkStart w:id="188" w:name="_Toc182320627"/>
      <w:bookmarkStart w:id="189" w:name="_Toc182324924"/>
      <w:bookmarkStart w:id="190" w:name="_Toc182899301"/>
      <w:bookmarkStart w:id="191" w:name="_Toc182899400"/>
      <w:bookmarkStart w:id="192" w:name="_Toc182924096"/>
      <w:bookmarkStart w:id="193" w:name="_Toc184825218"/>
      <w:bookmarkStart w:id="194" w:name="_Toc184832928"/>
      <w:bookmarkStart w:id="195" w:name="_Toc182296676"/>
      <w:bookmarkStart w:id="196" w:name="_Toc182296758"/>
      <w:bookmarkStart w:id="197" w:name="_Toc182296927"/>
      <w:bookmarkStart w:id="198" w:name="_Toc182297003"/>
      <w:bookmarkStart w:id="199" w:name="_Toc182297096"/>
      <w:bookmarkStart w:id="200" w:name="_Toc182297172"/>
      <w:bookmarkStart w:id="201" w:name="_Toc182297265"/>
      <w:bookmarkStart w:id="202" w:name="_Toc182297367"/>
      <w:bookmarkStart w:id="203" w:name="_Toc182297473"/>
      <w:bookmarkStart w:id="204" w:name="_Toc182297555"/>
      <w:bookmarkStart w:id="205" w:name="_Toc182297625"/>
      <w:bookmarkStart w:id="206" w:name="_Toc182297817"/>
      <w:bookmarkStart w:id="207" w:name="_Toc182320628"/>
      <w:bookmarkStart w:id="208" w:name="_Toc182324925"/>
      <w:bookmarkStart w:id="209" w:name="_Toc182899302"/>
      <w:bookmarkStart w:id="210" w:name="_Toc182899401"/>
      <w:bookmarkStart w:id="211" w:name="_Toc182924097"/>
      <w:bookmarkStart w:id="212" w:name="_Toc184825219"/>
      <w:bookmarkStart w:id="213" w:name="_Toc184832929"/>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r w:rsidRPr="00903E24">
        <w:rPr>
          <w:rFonts w:cs="Times New Roman"/>
          <w:szCs w:val="28"/>
          <w:u w:val="single"/>
        </w:rPr>
        <w:t>a. Mục đích, ý nghĩa của chức năng:</w:t>
      </w:r>
    </w:p>
    <w:p w14:paraId="17F81AC3" w14:textId="67BD3E65" w:rsidR="003850D3" w:rsidRPr="00903E24" w:rsidRDefault="003850D3" w:rsidP="003850D3">
      <w:pPr>
        <w:keepNext w:val="0"/>
        <w:widowControl w:val="0"/>
        <w:numPr>
          <w:ilvl w:val="0"/>
          <w:numId w:val="13"/>
        </w:numPr>
        <w:ind w:left="284" w:hanging="284"/>
        <w:jc w:val="both"/>
        <w:rPr>
          <w:rFonts w:cs="Times New Roman"/>
          <w:szCs w:val="28"/>
        </w:rPr>
      </w:pPr>
      <w:r w:rsidRPr="00903E24">
        <w:rPr>
          <w:szCs w:val="28"/>
        </w:rPr>
        <w:t xml:space="preserve">Màn hình trang chủ hiển thị các mục truy cập nhanh và xem nhanh thông tin của </w:t>
      </w:r>
      <w:r w:rsidR="00FF5843" w:rsidRPr="00903E24">
        <w:rPr>
          <w:szCs w:val="28"/>
        </w:rPr>
        <w:t>Nhiệm vụ</w:t>
      </w:r>
    </w:p>
    <w:p w14:paraId="2427595F" w14:textId="77777777" w:rsidR="003850D3" w:rsidRPr="00903E24" w:rsidRDefault="003850D3" w:rsidP="003850D3">
      <w:pPr>
        <w:keepNext w:val="0"/>
        <w:widowControl w:val="0"/>
        <w:numPr>
          <w:ilvl w:val="0"/>
          <w:numId w:val="13"/>
        </w:numPr>
        <w:ind w:left="284" w:hanging="284"/>
        <w:jc w:val="both"/>
        <w:rPr>
          <w:rFonts w:cs="Times New Roman"/>
          <w:szCs w:val="28"/>
        </w:rPr>
      </w:pPr>
      <w:r w:rsidRPr="00903E24">
        <w:rPr>
          <w:rFonts w:cs="Times New Roman"/>
          <w:szCs w:val="28"/>
        </w:rPr>
        <w:t>Tác nhân: Người dùng có quyền truy cập vào ứng dụng</w:t>
      </w:r>
    </w:p>
    <w:p w14:paraId="383CE223" w14:textId="77777777" w:rsidR="00802FC3" w:rsidRPr="00903E24" w:rsidRDefault="00802FC3" w:rsidP="003B3D9E">
      <w:pPr>
        <w:keepNext w:val="0"/>
        <w:widowControl w:val="0"/>
        <w:jc w:val="both"/>
        <w:rPr>
          <w:rFonts w:cs="Times New Roman"/>
          <w:szCs w:val="28"/>
          <w:u w:val="single"/>
        </w:rPr>
      </w:pPr>
      <w:r w:rsidRPr="00903E24">
        <w:rPr>
          <w:rFonts w:cs="Times New Roman"/>
          <w:szCs w:val="28"/>
          <w:u w:val="single"/>
        </w:rPr>
        <w:t>b. Các bước thực hiện:</w:t>
      </w:r>
    </w:p>
    <w:p w14:paraId="12BC25F8" w14:textId="77777777" w:rsidR="00802FC3" w:rsidRPr="00903E24" w:rsidRDefault="00802FC3" w:rsidP="00C62B53">
      <w:pPr>
        <w:keepNext w:val="0"/>
        <w:widowControl w:val="0"/>
        <w:numPr>
          <w:ilvl w:val="0"/>
          <w:numId w:val="13"/>
        </w:numPr>
        <w:spacing w:before="0"/>
        <w:ind w:left="284" w:hanging="284"/>
        <w:jc w:val="both"/>
        <w:rPr>
          <w:rFonts w:cs="Times New Roman"/>
          <w:szCs w:val="28"/>
        </w:rPr>
      </w:pPr>
      <w:r w:rsidRPr="00903E24">
        <w:rPr>
          <w:rFonts w:cs="Times New Roman"/>
          <w:szCs w:val="28"/>
        </w:rPr>
        <w:t>Bước 1: Người dùng đăng nhập thành công, hệ thống hiển thị màn hình Trang chủ</w:t>
      </w:r>
    </w:p>
    <w:p w14:paraId="0600FA42" w14:textId="77777777" w:rsidR="00903E24" w:rsidRPr="00903E24" w:rsidRDefault="00903E24" w:rsidP="00903E24">
      <w:pPr>
        <w:keepNext w:val="0"/>
        <w:widowControl w:val="0"/>
        <w:spacing w:line="276" w:lineRule="auto"/>
        <w:ind w:right="14"/>
        <w:jc w:val="center"/>
        <w:rPr>
          <w:i/>
          <w:iCs/>
          <w:szCs w:val="28"/>
        </w:rPr>
      </w:pPr>
      <w:bookmarkStart w:id="214" w:name="_Hlk211202255"/>
      <w:bookmarkEnd w:id="80"/>
      <w:r w:rsidRPr="00903E24">
        <w:rPr>
          <w:rFonts w:cs="Times New Roman"/>
          <w:noProof/>
          <w:szCs w:val="28"/>
        </w:rPr>
        <w:lastRenderedPageBreak/>
        <w:drawing>
          <wp:inline distT="0" distB="0" distL="0" distR="0" wp14:anchorId="40C5F350" wp14:editId="05140FD2">
            <wp:extent cx="5761355" cy="3601085"/>
            <wp:effectExtent l="0" t="0" r="0" b="0"/>
            <wp:docPr id="2136453640" name="Picture 213645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10">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6E8D60C2" w14:textId="77777777" w:rsidR="00903E24" w:rsidRPr="00903E24" w:rsidRDefault="00903E24" w:rsidP="00903E24">
      <w:pPr>
        <w:keepNext w:val="0"/>
        <w:widowControl w:val="0"/>
        <w:spacing w:line="276" w:lineRule="auto"/>
        <w:ind w:right="14"/>
        <w:jc w:val="center"/>
        <w:rPr>
          <w:i/>
          <w:iCs/>
          <w:szCs w:val="28"/>
        </w:rPr>
      </w:pPr>
      <w:r w:rsidRPr="00903E24">
        <w:rPr>
          <w:i/>
          <w:iCs/>
          <w:szCs w:val="28"/>
        </w:rPr>
        <w:t>Hình 1: Màn hình Trang chủ</w:t>
      </w:r>
    </w:p>
    <w:p w14:paraId="1F64A1E9" w14:textId="2A648237" w:rsidR="003850D3" w:rsidRPr="00903E24" w:rsidRDefault="00FF5843" w:rsidP="003850D3">
      <w:pPr>
        <w:keepNext w:val="0"/>
        <w:widowControl w:val="0"/>
        <w:spacing w:line="276" w:lineRule="auto"/>
        <w:ind w:right="14"/>
        <w:jc w:val="both"/>
        <w:rPr>
          <w:szCs w:val="28"/>
        </w:rPr>
      </w:pPr>
      <w:r w:rsidRPr="00903E24">
        <w:rPr>
          <w:szCs w:val="28"/>
        </w:rPr>
        <w:t>Đối với phiếu trình, m</w:t>
      </w:r>
      <w:r w:rsidR="003850D3" w:rsidRPr="00903E24">
        <w:rPr>
          <w:szCs w:val="28"/>
        </w:rPr>
        <w:t>àn hình Trang chủ thống kê nhanh số lượng nhiệm vụ như sau:</w:t>
      </w:r>
      <w:r w:rsidRPr="00903E24">
        <w:rPr>
          <w:szCs w:val="28"/>
        </w:rPr>
        <w:t xml:space="preserve"> </w:t>
      </w:r>
      <w:bookmarkEnd w:id="214"/>
      <w:r w:rsidRPr="00903E24">
        <w:rPr>
          <w:szCs w:val="28"/>
        </w:rPr>
        <w:t>Đã hoàn thành, Đang thực hiện, sắp đến hạn, chậm tiến độ.</w:t>
      </w:r>
    </w:p>
    <w:p w14:paraId="5FFE43D5" w14:textId="34CFC676" w:rsidR="00FF5843" w:rsidRPr="00903E24" w:rsidRDefault="00FF5843" w:rsidP="003850D3">
      <w:pPr>
        <w:keepNext w:val="0"/>
        <w:widowControl w:val="0"/>
        <w:spacing w:line="276" w:lineRule="auto"/>
        <w:ind w:right="14"/>
        <w:jc w:val="both"/>
        <w:rPr>
          <w:szCs w:val="28"/>
        </w:rPr>
      </w:pPr>
      <w:r w:rsidRPr="00903E24">
        <w:rPr>
          <w:szCs w:val="28"/>
        </w:rPr>
        <w:t>+ Chọn tab Nhiệm vụ giao đi: Nhấn vào shortcut, hệ thống mở màn hình Nhiệm vụ &gt;&gt; Giao đi</w:t>
      </w:r>
    </w:p>
    <w:p w14:paraId="30887EFE" w14:textId="6646E121" w:rsidR="00FF5843" w:rsidRPr="00903E24" w:rsidRDefault="00FF5843" w:rsidP="003850D3">
      <w:pPr>
        <w:keepNext w:val="0"/>
        <w:widowControl w:val="0"/>
        <w:spacing w:line="276" w:lineRule="auto"/>
        <w:ind w:right="14"/>
        <w:jc w:val="both"/>
        <w:rPr>
          <w:szCs w:val="28"/>
        </w:rPr>
      </w:pPr>
      <w:r w:rsidRPr="00903E24">
        <w:rPr>
          <w:szCs w:val="28"/>
        </w:rPr>
        <w:t>+ Chọn tab Nhiệm vụ nhận được: Nhấn vào shortcut, hệ thống mở màn hình Nhiệm vụ&gt;&gt; Nhận được</w:t>
      </w:r>
    </w:p>
    <w:p w14:paraId="30856CC5" w14:textId="0E7BAAC0" w:rsidR="00FF5843" w:rsidRPr="00903E24" w:rsidRDefault="00FF5843" w:rsidP="006D517C">
      <w:pPr>
        <w:pStyle w:val="Heading3"/>
        <w:rPr>
          <w:szCs w:val="28"/>
        </w:rPr>
      </w:pPr>
      <w:bookmarkStart w:id="215" w:name="_Toc211203821"/>
      <w:r w:rsidRPr="00903E24">
        <w:rPr>
          <w:szCs w:val="28"/>
        </w:rPr>
        <w:t>Xem thông tin lịch họp</w:t>
      </w:r>
      <w:bookmarkEnd w:id="215"/>
    </w:p>
    <w:p w14:paraId="049FE3F4" w14:textId="77777777" w:rsidR="00FF5843" w:rsidRPr="00903E24" w:rsidRDefault="00FF5843" w:rsidP="00FF5843">
      <w:pPr>
        <w:keepNext w:val="0"/>
        <w:widowControl w:val="0"/>
        <w:jc w:val="both"/>
        <w:rPr>
          <w:rFonts w:cs="Times New Roman"/>
          <w:szCs w:val="28"/>
          <w:u w:val="single"/>
        </w:rPr>
      </w:pPr>
      <w:r w:rsidRPr="00903E24">
        <w:rPr>
          <w:rFonts w:cs="Times New Roman"/>
          <w:szCs w:val="28"/>
          <w:u w:val="single"/>
        </w:rPr>
        <w:t>a. Mục đích, ý nghĩa của chức năng:</w:t>
      </w:r>
    </w:p>
    <w:p w14:paraId="04F8B0A1" w14:textId="4A52E39C" w:rsidR="00FF5843" w:rsidRPr="00903E24" w:rsidRDefault="00FF5843" w:rsidP="00FF5843">
      <w:pPr>
        <w:keepNext w:val="0"/>
        <w:widowControl w:val="0"/>
        <w:numPr>
          <w:ilvl w:val="0"/>
          <w:numId w:val="13"/>
        </w:numPr>
        <w:ind w:left="284" w:hanging="284"/>
        <w:jc w:val="both"/>
        <w:rPr>
          <w:rFonts w:cs="Times New Roman"/>
          <w:szCs w:val="28"/>
        </w:rPr>
      </w:pPr>
      <w:r w:rsidRPr="00903E24">
        <w:rPr>
          <w:szCs w:val="28"/>
        </w:rPr>
        <w:t>Màn hình trang chủ hiển thị các mục truy cập nhanh và xem nhanh thông tin của lịch họp</w:t>
      </w:r>
    </w:p>
    <w:p w14:paraId="539CD1AD" w14:textId="77777777" w:rsidR="00FF5843" w:rsidRPr="00903E24" w:rsidRDefault="00FF5843" w:rsidP="00FF5843">
      <w:pPr>
        <w:keepNext w:val="0"/>
        <w:widowControl w:val="0"/>
        <w:numPr>
          <w:ilvl w:val="0"/>
          <w:numId w:val="13"/>
        </w:numPr>
        <w:ind w:left="284" w:hanging="284"/>
        <w:jc w:val="both"/>
        <w:rPr>
          <w:rFonts w:cs="Times New Roman"/>
          <w:szCs w:val="28"/>
        </w:rPr>
      </w:pPr>
      <w:r w:rsidRPr="00903E24">
        <w:rPr>
          <w:rFonts w:cs="Times New Roman"/>
          <w:szCs w:val="28"/>
        </w:rPr>
        <w:t>Tác nhân: Người dùng có quyền truy cập vào ứng dụng</w:t>
      </w:r>
    </w:p>
    <w:p w14:paraId="4224B4BC" w14:textId="77777777" w:rsidR="00FF5843" w:rsidRPr="00903E24" w:rsidRDefault="00FF5843" w:rsidP="00FF5843">
      <w:pPr>
        <w:keepNext w:val="0"/>
        <w:widowControl w:val="0"/>
        <w:jc w:val="both"/>
        <w:rPr>
          <w:rFonts w:cs="Times New Roman"/>
          <w:szCs w:val="28"/>
          <w:u w:val="single"/>
        </w:rPr>
      </w:pPr>
      <w:r w:rsidRPr="00903E24">
        <w:rPr>
          <w:rFonts w:cs="Times New Roman"/>
          <w:szCs w:val="28"/>
          <w:u w:val="single"/>
        </w:rPr>
        <w:t>b. Các bước thực hiện:</w:t>
      </w:r>
    </w:p>
    <w:p w14:paraId="153676CD" w14:textId="77777777" w:rsidR="00FF5843" w:rsidRPr="00903E24" w:rsidRDefault="00FF5843" w:rsidP="00FF5843">
      <w:pPr>
        <w:keepNext w:val="0"/>
        <w:widowControl w:val="0"/>
        <w:numPr>
          <w:ilvl w:val="0"/>
          <w:numId w:val="13"/>
        </w:numPr>
        <w:spacing w:before="0"/>
        <w:ind w:left="284" w:hanging="284"/>
        <w:jc w:val="both"/>
        <w:rPr>
          <w:rFonts w:cs="Times New Roman"/>
          <w:szCs w:val="28"/>
        </w:rPr>
      </w:pPr>
      <w:r w:rsidRPr="00903E24">
        <w:rPr>
          <w:rFonts w:cs="Times New Roman"/>
          <w:szCs w:val="28"/>
        </w:rPr>
        <w:t>Bước 1: Người dùng đăng nhập thành công, hệ thống hiển thị màn hình Trang chủ</w:t>
      </w:r>
    </w:p>
    <w:p w14:paraId="65785C87" w14:textId="3C4B52FF" w:rsidR="00FF5843" w:rsidRPr="00903E24" w:rsidRDefault="004C3B0B" w:rsidP="00FF5843">
      <w:pPr>
        <w:keepNext w:val="0"/>
        <w:widowControl w:val="0"/>
        <w:jc w:val="center"/>
        <w:rPr>
          <w:rFonts w:cs="Times New Roman"/>
          <w:szCs w:val="28"/>
        </w:rPr>
      </w:pPr>
      <w:r w:rsidRPr="00903E24">
        <w:rPr>
          <w:noProof/>
          <w:szCs w:val="28"/>
        </w:rPr>
        <w:lastRenderedPageBreak/>
        <w:drawing>
          <wp:inline distT="0" distB="0" distL="0" distR="0" wp14:anchorId="30BBD90E" wp14:editId="6ADF90B7">
            <wp:extent cx="5761355" cy="3601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18">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r w:rsidR="00FF5843" w:rsidRPr="00903E24">
        <w:rPr>
          <w:noProof/>
          <w:szCs w:val="28"/>
        </w:rPr>
        <w:t xml:space="preserve"> </w:t>
      </w:r>
    </w:p>
    <w:p w14:paraId="5582A0E0" w14:textId="77777777" w:rsidR="00FF5843" w:rsidRPr="00903E24" w:rsidRDefault="00FF5843" w:rsidP="00FF5843">
      <w:pPr>
        <w:pStyle w:val="Caption"/>
        <w:keepNext w:val="0"/>
        <w:widowControl w:val="0"/>
        <w:numPr>
          <w:ilvl w:val="0"/>
          <w:numId w:val="0"/>
        </w:numPr>
        <w:ind w:left="1800"/>
        <w:rPr>
          <w:szCs w:val="28"/>
        </w:rPr>
      </w:pPr>
      <w:r w:rsidRPr="00903E24">
        <w:rPr>
          <w:szCs w:val="28"/>
        </w:rPr>
        <w:t>Hình 1: Màn hình Trang chủ</w:t>
      </w:r>
    </w:p>
    <w:p w14:paraId="252D63C8" w14:textId="15001711" w:rsidR="00802FC3" w:rsidRPr="00903E24" w:rsidRDefault="00950799" w:rsidP="00B751A1">
      <w:pPr>
        <w:keepNext w:val="0"/>
        <w:widowControl w:val="0"/>
        <w:jc w:val="both"/>
        <w:rPr>
          <w:rFonts w:cs="Times New Roman"/>
          <w:szCs w:val="28"/>
        </w:rPr>
      </w:pPr>
      <w:r w:rsidRPr="00903E24">
        <w:rPr>
          <w:rFonts w:cs="Times New Roman"/>
          <w:szCs w:val="28"/>
        </w:rPr>
        <w:t>Hiển thị 3 lịch họp gần nhất tính từ thời điểm hiện tại</w:t>
      </w:r>
    </w:p>
    <w:p w14:paraId="2A8E519A" w14:textId="761956BB" w:rsidR="00950799" w:rsidRPr="00903E24" w:rsidRDefault="00950799" w:rsidP="00B751A1">
      <w:pPr>
        <w:pStyle w:val="ListParagraph"/>
        <w:keepNext w:val="0"/>
        <w:widowControl w:val="0"/>
        <w:numPr>
          <w:ilvl w:val="0"/>
          <w:numId w:val="31"/>
        </w:numPr>
        <w:ind w:left="426" w:hanging="284"/>
        <w:jc w:val="both"/>
        <w:rPr>
          <w:rFonts w:cs="Times New Roman"/>
          <w:szCs w:val="28"/>
        </w:rPr>
      </w:pPr>
      <w:r w:rsidRPr="00903E24">
        <w:rPr>
          <w:rFonts w:cs="Times New Roman"/>
          <w:szCs w:val="28"/>
        </w:rPr>
        <w:t xml:space="preserve">Nếu người dùng nhấn vào icon [&gt;] </w:t>
      </w:r>
      <w:r w:rsidRPr="00903E24">
        <w:rPr>
          <w:rFonts w:cs="Times New Roman"/>
          <w:szCs w:val="28"/>
        </w:rPr>
        <w:sym w:font="Wingdings" w:char="F0E0"/>
      </w:r>
      <w:r w:rsidRPr="00903E24">
        <w:rPr>
          <w:rFonts w:cs="Times New Roman"/>
          <w:szCs w:val="28"/>
        </w:rPr>
        <w:t xml:space="preserve"> điều hướng đến màn hình Lịch cá nhân</w:t>
      </w:r>
    </w:p>
    <w:p w14:paraId="074BA594" w14:textId="778E9034" w:rsidR="00950799" w:rsidRPr="00903E24" w:rsidRDefault="00950799" w:rsidP="00B751A1">
      <w:pPr>
        <w:pStyle w:val="ListParagraph"/>
        <w:keepNext w:val="0"/>
        <w:widowControl w:val="0"/>
        <w:numPr>
          <w:ilvl w:val="0"/>
          <w:numId w:val="31"/>
        </w:numPr>
        <w:ind w:left="426" w:hanging="284"/>
        <w:jc w:val="both"/>
        <w:rPr>
          <w:rFonts w:cs="Times New Roman"/>
          <w:szCs w:val="28"/>
        </w:rPr>
      </w:pPr>
      <w:r w:rsidRPr="00903E24">
        <w:rPr>
          <w:rFonts w:cs="Times New Roman"/>
          <w:szCs w:val="28"/>
        </w:rPr>
        <w:t xml:space="preserve">Nếu người dùng nhấn vào lịch họp bất kỳ trên danh sách </w:t>
      </w:r>
      <w:r w:rsidRPr="00903E24">
        <w:rPr>
          <w:rFonts w:cs="Times New Roman"/>
          <w:szCs w:val="28"/>
        </w:rPr>
        <w:sym w:font="Wingdings" w:char="F0E0"/>
      </w:r>
      <w:r w:rsidRPr="00903E24">
        <w:rPr>
          <w:rFonts w:cs="Times New Roman"/>
          <w:szCs w:val="28"/>
        </w:rPr>
        <w:t xml:space="preserve"> điều hướng đến chi tiết lịch họp tương ứng</w:t>
      </w:r>
    </w:p>
    <w:p w14:paraId="470D015F" w14:textId="20473FBA" w:rsidR="0052679B" w:rsidRPr="00903E24" w:rsidRDefault="00BC27C5" w:rsidP="006D517C">
      <w:pPr>
        <w:pStyle w:val="Heading3"/>
        <w:rPr>
          <w:szCs w:val="28"/>
        </w:rPr>
      </w:pPr>
      <w:bookmarkStart w:id="216" w:name="_Toc182296678"/>
      <w:bookmarkStart w:id="217" w:name="_Toc182297475"/>
      <w:bookmarkStart w:id="218" w:name="_Toc211203822"/>
      <w:r w:rsidRPr="00903E24">
        <w:rPr>
          <w:szCs w:val="28"/>
        </w:rPr>
        <w:t xml:space="preserve">Xem thông tin </w:t>
      </w:r>
      <w:bookmarkEnd w:id="216"/>
      <w:bookmarkEnd w:id="217"/>
      <w:r w:rsidR="0052679B" w:rsidRPr="00903E24">
        <w:rPr>
          <w:szCs w:val="28"/>
        </w:rPr>
        <w:t>menu</w:t>
      </w:r>
      <w:bookmarkEnd w:id="218"/>
    </w:p>
    <w:p w14:paraId="1C18C35A" w14:textId="77777777" w:rsidR="00BC27C5" w:rsidRPr="00903E24" w:rsidRDefault="00BC27C5" w:rsidP="003B3D9E">
      <w:pPr>
        <w:keepNext w:val="0"/>
        <w:widowControl w:val="0"/>
        <w:jc w:val="both"/>
        <w:rPr>
          <w:rFonts w:cs="Times New Roman"/>
          <w:szCs w:val="28"/>
          <w:u w:val="single"/>
        </w:rPr>
      </w:pPr>
      <w:r w:rsidRPr="00903E24">
        <w:rPr>
          <w:rFonts w:cs="Times New Roman"/>
          <w:szCs w:val="28"/>
          <w:u w:val="single"/>
        </w:rPr>
        <w:t>a. Mục đích, ý nghĩa của chức năng:</w:t>
      </w:r>
    </w:p>
    <w:p w14:paraId="4479F0CC" w14:textId="64928B57" w:rsidR="0052679B" w:rsidRPr="00903E24" w:rsidRDefault="0052679B" w:rsidP="00C62B53">
      <w:pPr>
        <w:keepNext w:val="0"/>
        <w:widowControl w:val="0"/>
        <w:numPr>
          <w:ilvl w:val="0"/>
          <w:numId w:val="13"/>
        </w:numPr>
        <w:ind w:left="284" w:hanging="284"/>
        <w:jc w:val="both"/>
        <w:rPr>
          <w:rFonts w:cs="Times New Roman"/>
          <w:szCs w:val="28"/>
        </w:rPr>
      </w:pPr>
      <w:r w:rsidRPr="00903E24">
        <w:rPr>
          <w:szCs w:val="28"/>
        </w:rPr>
        <w:t>Màn hình trang chủ hiển thị các mục menu mặc định của hệ thống</w:t>
      </w:r>
    </w:p>
    <w:p w14:paraId="2B8C2FBE" w14:textId="62A6C466" w:rsidR="00BC27C5" w:rsidRPr="00903E24" w:rsidRDefault="00BC27C5" w:rsidP="00C62B53">
      <w:pPr>
        <w:keepNext w:val="0"/>
        <w:widowControl w:val="0"/>
        <w:numPr>
          <w:ilvl w:val="0"/>
          <w:numId w:val="13"/>
        </w:numPr>
        <w:ind w:left="284" w:hanging="284"/>
        <w:jc w:val="both"/>
        <w:rPr>
          <w:rFonts w:cs="Times New Roman"/>
          <w:szCs w:val="28"/>
        </w:rPr>
      </w:pPr>
      <w:r w:rsidRPr="00903E24">
        <w:rPr>
          <w:rFonts w:cs="Times New Roman"/>
          <w:szCs w:val="28"/>
        </w:rPr>
        <w:t xml:space="preserve">Tác nhân: </w:t>
      </w:r>
      <w:r w:rsidR="00B751A1" w:rsidRPr="00903E24">
        <w:rPr>
          <w:rFonts w:cs="Times New Roman"/>
          <w:szCs w:val="28"/>
        </w:rPr>
        <w:t>Người dùng có quyền truy cập vào ứng dụng</w:t>
      </w:r>
    </w:p>
    <w:p w14:paraId="43EEB6F0" w14:textId="77777777" w:rsidR="0052679B" w:rsidRPr="00903E24" w:rsidRDefault="0052679B" w:rsidP="003B3D9E">
      <w:pPr>
        <w:keepNext w:val="0"/>
        <w:widowControl w:val="0"/>
        <w:jc w:val="both"/>
        <w:rPr>
          <w:rFonts w:cs="Times New Roman"/>
          <w:szCs w:val="28"/>
          <w:u w:val="single"/>
        </w:rPr>
      </w:pPr>
      <w:r w:rsidRPr="00903E24">
        <w:rPr>
          <w:rFonts w:cs="Times New Roman"/>
          <w:szCs w:val="28"/>
          <w:u w:val="single"/>
        </w:rPr>
        <w:t>b. Các bước thực hiện:</w:t>
      </w:r>
    </w:p>
    <w:p w14:paraId="37ECDC38" w14:textId="77777777" w:rsidR="0052679B" w:rsidRPr="00903E24" w:rsidRDefault="0052679B" w:rsidP="00C62B53">
      <w:pPr>
        <w:keepNext w:val="0"/>
        <w:widowControl w:val="0"/>
        <w:numPr>
          <w:ilvl w:val="0"/>
          <w:numId w:val="13"/>
        </w:numPr>
        <w:spacing w:before="0"/>
        <w:ind w:left="284" w:hanging="284"/>
        <w:jc w:val="both"/>
        <w:rPr>
          <w:rFonts w:cs="Times New Roman"/>
          <w:szCs w:val="28"/>
        </w:rPr>
      </w:pPr>
      <w:r w:rsidRPr="00903E24">
        <w:rPr>
          <w:rFonts w:cs="Times New Roman"/>
          <w:szCs w:val="28"/>
        </w:rPr>
        <w:t>Bước 1: Người dùng đăng nhập thành công, hệ thống hiển thị màn hình Trang chủ</w:t>
      </w:r>
    </w:p>
    <w:p w14:paraId="14C931AE" w14:textId="15C1BFE4" w:rsidR="0052679B" w:rsidRPr="00903E24" w:rsidRDefault="004C3B0B" w:rsidP="003B3D9E">
      <w:pPr>
        <w:keepNext w:val="0"/>
        <w:widowControl w:val="0"/>
        <w:jc w:val="center"/>
        <w:rPr>
          <w:rFonts w:cs="Times New Roman"/>
          <w:szCs w:val="28"/>
        </w:rPr>
      </w:pPr>
      <w:r w:rsidRPr="00903E24">
        <w:rPr>
          <w:rFonts w:cs="Times New Roman"/>
          <w:noProof/>
          <w:szCs w:val="28"/>
        </w:rPr>
        <w:lastRenderedPageBreak/>
        <w:drawing>
          <wp:inline distT="0" distB="0" distL="0" distR="0" wp14:anchorId="44EB4C05" wp14:editId="60434F38">
            <wp:extent cx="5761355" cy="3601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10">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058391D1" w14:textId="4920460D" w:rsidR="0052679B" w:rsidRPr="00903E24" w:rsidRDefault="00B751A1" w:rsidP="00B751A1">
      <w:pPr>
        <w:pStyle w:val="Caption"/>
        <w:keepNext w:val="0"/>
        <w:widowControl w:val="0"/>
        <w:numPr>
          <w:ilvl w:val="0"/>
          <w:numId w:val="0"/>
        </w:numPr>
        <w:rPr>
          <w:szCs w:val="28"/>
        </w:rPr>
      </w:pPr>
      <w:r w:rsidRPr="00903E24">
        <w:rPr>
          <w:szCs w:val="28"/>
        </w:rPr>
        <w:t xml:space="preserve">Hình 1: </w:t>
      </w:r>
      <w:r w:rsidR="0052679B" w:rsidRPr="00903E24">
        <w:rPr>
          <w:szCs w:val="28"/>
        </w:rPr>
        <w:t>Màn hình Trang chủ</w:t>
      </w:r>
    </w:p>
    <w:p w14:paraId="237DBBD8" w14:textId="39454F4F" w:rsidR="0052679B" w:rsidRPr="00903E24" w:rsidRDefault="0052679B" w:rsidP="00B751A1">
      <w:pPr>
        <w:pStyle w:val="ListParagraph"/>
        <w:keepNext w:val="0"/>
        <w:widowControl w:val="0"/>
        <w:numPr>
          <w:ilvl w:val="0"/>
          <w:numId w:val="13"/>
        </w:numPr>
        <w:ind w:left="426"/>
        <w:jc w:val="both"/>
        <w:rPr>
          <w:rFonts w:cs="Times New Roman"/>
          <w:szCs w:val="28"/>
        </w:rPr>
      </w:pPr>
      <w:r w:rsidRPr="00903E24">
        <w:rPr>
          <w:rFonts w:cs="Times New Roman"/>
          <w:szCs w:val="28"/>
        </w:rPr>
        <w:t>Bước 2: Người dùng nhấn vào menu bất kỳ trên trang chủ, hệ thống sẽ thực hiện điều hướng đến màn hình tương ứng với menu đó</w:t>
      </w:r>
    </w:p>
    <w:p w14:paraId="299C1ACC" w14:textId="63E406B8" w:rsidR="0052679B" w:rsidRPr="00903E24" w:rsidRDefault="004C3B0B" w:rsidP="004C3B0B">
      <w:pPr>
        <w:pStyle w:val="ListParagraph"/>
        <w:keepNext w:val="0"/>
        <w:widowControl w:val="0"/>
        <w:ind w:left="90"/>
        <w:jc w:val="center"/>
        <w:rPr>
          <w:rFonts w:cs="Times New Roman"/>
          <w:szCs w:val="28"/>
        </w:rPr>
      </w:pPr>
      <w:r w:rsidRPr="00903E24">
        <w:rPr>
          <w:rFonts w:cs="Times New Roman"/>
          <w:noProof/>
          <w:szCs w:val="28"/>
        </w:rPr>
        <w:drawing>
          <wp:inline distT="0" distB="0" distL="0" distR="0" wp14:anchorId="3DE2A04E" wp14:editId="134B9FD9">
            <wp:extent cx="5761355" cy="3601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png"/>
                    <pic:cNvPicPr/>
                  </pic:nvPicPr>
                  <pic:blipFill>
                    <a:blip r:embed="rId19">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51CBB626" w14:textId="36107FB7" w:rsidR="00576E68" w:rsidRPr="00903E24" w:rsidRDefault="00B751A1" w:rsidP="00B751A1">
      <w:pPr>
        <w:pStyle w:val="ListParagraph"/>
        <w:keepNext w:val="0"/>
        <w:widowControl w:val="0"/>
        <w:numPr>
          <w:ilvl w:val="0"/>
          <w:numId w:val="32"/>
        </w:numPr>
        <w:ind w:left="284"/>
        <w:jc w:val="both"/>
        <w:rPr>
          <w:rFonts w:cs="Times New Roman"/>
          <w:szCs w:val="28"/>
        </w:rPr>
      </w:pPr>
      <w:r w:rsidRPr="00903E24">
        <w:rPr>
          <w:rFonts w:cs="Times New Roman"/>
          <w:szCs w:val="28"/>
        </w:rPr>
        <w:t xml:space="preserve">Nhấn icon </w:t>
      </w:r>
      <w:r w:rsidRPr="00903E24">
        <w:rPr>
          <w:noProof/>
          <w:szCs w:val="28"/>
        </w:rPr>
        <w:drawing>
          <wp:inline distT="0" distB="0" distL="0" distR="0" wp14:anchorId="6320AE8C" wp14:editId="77D51D81">
            <wp:extent cx="238125" cy="257175"/>
            <wp:effectExtent l="0" t="0" r="9525" b="9525"/>
            <wp:docPr id="11203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11123" name=""/>
                    <pic:cNvPicPr/>
                  </pic:nvPicPr>
                  <pic:blipFill>
                    <a:blip r:embed="rId20"/>
                    <a:stretch>
                      <a:fillRect/>
                    </a:stretch>
                  </pic:blipFill>
                  <pic:spPr>
                    <a:xfrm>
                      <a:off x="0" y="0"/>
                      <a:ext cx="238125" cy="257175"/>
                    </a:xfrm>
                    <a:prstGeom prst="rect">
                      <a:avLst/>
                    </a:prstGeom>
                  </pic:spPr>
                </pic:pic>
              </a:graphicData>
            </a:graphic>
          </wp:inline>
        </w:drawing>
      </w:r>
      <w:r w:rsidRPr="00903E24">
        <w:rPr>
          <w:rFonts w:cs="Times New Roman"/>
          <w:szCs w:val="28"/>
        </w:rPr>
        <w:t xml:space="preserve"> trên thanh menu để </w:t>
      </w:r>
      <w:r w:rsidR="00576E68" w:rsidRPr="00903E24">
        <w:rPr>
          <w:rFonts w:cs="Times New Roman"/>
          <w:szCs w:val="28"/>
        </w:rPr>
        <w:t>hiển thị menu Mở rộng</w:t>
      </w:r>
    </w:p>
    <w:p w14:paraId="191B1C1D" w14:textId="1CEE596D" w:rsidR="00B751A1" w:rsidRPr="00903E24" w:rsidRDefault="00B751A1" w:rsidP="00B751A1">
      <w:pPr>
        <w:pStyle w:val="ListParagraph"/>
        <w:keepNext w:val="0"/>
        <w:widowControl w:val="0"/>
        <w:numPr>
          <w:ilvl w:val="0"/>
          <w:numId w:val="32"/>
        </w:numPr>
        <w:ind w:left="284"/>
        <w:jc w:val="both"/>
        <w:rPr>
          <w:rFonts w:cs="Times New Roman"/>
          <w:szCs w:val="28"/>
        </w:rPr>
      </w:pPr>
      <w:r w:rsidRPr="00903E24">
        <w:rPr>
          <w:rFonts w:cs="Times New Roman"/>
          <w:szCs w:val="28"/>
        </w:rPr>
        <w:lastRenderedPageBreak/>
        <w:t xml:space="preserve">Nhấn icon </w:t>
      </w:r>
      <w:r w:rsidRPr="00903E24">
        <w:rPr>
          <w:noProof/>
          <w:szCs w:val="28"/>
        </w:rPr>
        <w:drawing>
          <wp:inline distT="0" distB="0" distL="0" distR="0" wp14:anchorId="7EE96CFB" wp14:editId="5C06D6D6">
            <wp:extent cx="257175" cy="257175"/>
            <wp:effectExtent l="0" t="0" r="9525" b="9525"/>
            <wp:docPr id="203880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03159" name=""/>
                    <pic:cNvPicPr/>
                  </pic:nvPicPr>
                  <pic:blipFill>
                    <a:blip r:embed="rId21"/>
                    <a:stretch>
                      <a:fillRect/>
                    </a:stretch>
                  </pic:blipFill>
                  <pic:spPr>
                    <a:xfrm>
                      <a:off x="0" y="0"/>
                      <a:ext cx="257175" cy="257175"/>
                    </a:xfrm>
                    <a:prstGeom prst="rect">
                      <a:avLst/>
                    </a:prstGeom>
                  </pic:spPr>
                </pic:pic>
              </a:graphicData>
            </a:graphic>
          </wp:inline>
        </w:drawing>
      </w:r>
      <w:r w:rsidRPr="00903E24">
        <w:rPr>
          <w:rFonts w:cs="Times New Roman"/>
          <w:szCs w:val="28"/>
        </w:rPr>
        <w:t xml:space="preserve"> trên thanh menu để thu gọn menu</w:t>
      </w:r>
    </w:p>
    <w:p w14:paraId="01367124" w14:textId="496D7257" w:rsidR="001401B9" w:rsidRPr="00903E24" w:rsidRDefault="0076489F" w:rsidP="006D517C">
      <w:pPr>
        <w:pStyle w:val="Heading2"/>
      </w:pPr>
      <w:bookmarkStart w:id="219" w:name="_Toc211203823"/>
      <w:r w:rsidRPr="00903E24">
        <w:t>Màn hình thiết lập tài khoản</w:t>
      </w:r>
      <w:bookmarkEnd w:id="219"/>
    </w:p>
    <w:p w14:paraId="46352851" w14:textId="77777777" w:rsidR="00CA5A27" w:rsidRPr="00903E24" w:rsidRDefault="00CA5A27" w:rsidP="00CA5A27">
      <w:pPr>
        <w:keepNext w:val="0"/>
        <w:widowControl w:val="0"/>
        <w:jc w:val="both"/>
        <w:rPr>
          <w:rFonts w:cs="Times New Roman"/>
          <w:szCs w:val="28"/>
          <w:u w:val="single"/>
        </w:rPr>
      </w:pPr>
      <w:r w:rsidRPr="00903E24">
        <w:rPr>
          <w:rFonts w:cs="Times New Roman"/>
          <w:szCs w:val="28"/>
          <w:u w:val="single"/>
        </w:rPr>
        <w:t>a. Mục đích, ý nghĩa của chức năng:</w:t>
      </w:r>
    </w:p>
    <w:p w14:paraId="00588951" w14:textId="3E8A5B54" w:rsidR="00CA5A27" w:rsidRPr="00903E24" w:rsidRDefault="00CA5A27" w:rsidP="00C62B53">
      <w:pPr>
        <w:keepNext w:val="0"/>
        <w:widowControl w:val="0"/>
        <w:numPr>
          <w:ilvl w:val="0"/>
          <w:numId w:val="13"/>
        </w:numPr>
        <w:ind w:left="284" w:hanging="284"/>
        <w:jc w:val="both"/>
        <w:rPr>
          <w:rFonts w:cs="Times New Roman"/>
          <w:szCs w:val="28"/>
        </w:rPr>
      </w:pPr>
      <w:r w:rsidRPr="00903E24">
        <w:rPr>
          <w:rFonts w:cs="Times New Roman"/>
          <w:szCs w:val="28"/>
        </w:rPr>
        <w:t xml:space="preserve">Hiển thị thông tin Tài khoản: avatar, họ tên, email, chức danh, cấp nhân viên, sđt, tên đơn vị. Và các chức năng cho phép </w:t>
      </w:r>
      <w:r w:rsidRPr="00903E24">
        <w:rPr>
          <w:szCs w:val="28"/>
        </w:rPr>
        <w:t>người dùng thiết lập cấu hình ký,…</w:t>
      </w:r>
    </w:p>
    <w:p w14:paraId="5F988C64" w14:textId="4F52EEDD" w:rsidR="00CA5A27" w:rsidRPr="00903E24" w:rsidRDefault="00CA5A27" w:rsidP="00C62B53">
      <w:pPr>
        <w:keepNext w:val="0"/>
        <w:widowControl w:val="0"/>
        <w:numPr>
          <w:ilvl w:val="0"/>
          <w:numId w:val="13"/>
        </w:numPr>
        <w:ind w:left="284" w:hanging="284"/>
        <w:jc w:val="both"/>
        <w:rPr>
          <w:rFonts w:cs="Times New Roman"/>
          <w:szCs w:val="28"/>
        </w:rPr>
      </w:pPr>
      <w:r w:rsidRPr="00903E24">
        <w:rPr>
          <w:rFonts w:cs="Times New Roman"/>
          <w:szCs w:val="28"/>
        </w:rPr>
        <w:t xml:space="preserve">Tác nhân: </w:t>
      </w:r>
      <w:r w:rsidR="00B751A1" w:rsidRPr="00903E24">
        <w:rPr>
          <w:rFonts w:cs="Times New Roman"/>
          <w:szCs w:val="28"/>
        </w:rPr>
        <w:t>Người dùng có quyền truy cập ứng dụng</w:t>
      </w:r>
    </w:p>
    <w:p w14:paraId="06C83F36" w14:textId="27D7C2C9" w:rsidR="00CA5A27" w:rsidRPr="00903E24" w:rsidRDefault="00CA5A27" w:rsidP="00CA5A27">
      <w:pPr>
        <w:keepNext w:val="0"/>
        <w:widowControl w:val="0"/>
        <w:jc w:val="both"/>
        <w:rPr>
          <w:rFonts w:cs="Times New Roman"/>
          <w:szCs w:val="28"/>
          <w:u w:val="single"/>
        </w:rPr>
      </w:pPr>
      <w:r w:rsidRPr="00903E24">
        <w:rPr>
          <w:rFonts w:cs="Times New Roman"/>
          <w:szCs w:val="28"/>
          <w:u w:val="single"/>
        </w:rPr>
        <w:t>b. Các bước thực hiện:</w:t>
      </w:r>
    </w:p>
    <w:p w14:paraId="1B586A2B" w14:textId="312EA889" w:rsidR="00CA5A27" w:rsidRPr="00903E24" w:rsidRDefault="00CA5A27" w:rsidP="00CA5A27">
      <w:pPr>
        <w:keepNext w:val="0"/>
        <w:widowControl w:val="0"/>
        <w:jc w:val="both"/>
        <w:rPr>
          <w:rFonts w:cs="Times New Roman"/>
          <w:szCs w:val="28"/>
        </w:rPr>
      </w:pPr>
      <w:r w:rsidRPr="00903E24">
        <w:rPr>
          <w:rFonts w:cs="Times New Roman"/>
          <w:szCs w:val="28"/>
        </w:rPr>
        <w:t>Bước 1: Tại màn hình trang chủ, nhấn chọn Avatar và tên người dùng để truy cập màn hình thiết lập tài khoản</w:t>
      </w:r>
    </w:p>
    <w:p w14:paraId="66046B7B" w14:textId="3C60A6DB" w:rsidR="00CA5A27" w:rsidRPr="00903E24" w:rsidRDefault="00B751A1" w:rsidP="00CA5A27">
      <w:pPr>
        <w:keepNext w:val="0"/>
        <w:widowControl w:val="0"/>
        <w:jc w:val="center"/>
        <w:rPr>
          <w:rFonts w:cs="Times New Roman"/>
          <w:szCs w:val="28"/>
          <w:u w:val="single"/>
        </w:rPr>
      </w:pPr>
      <w:r w:rsidRPr="00903E24">
        <w:rPr>
          <w:noProof/>
          <w:szCs w:val="28"/>
        </w:rPr>
        <w:drawing>
          <wp:inline distT="0" distB="0" distL="0" distR="0" wp14:anchorId="62EDECCF" wp14:editId="5CA2A574">
            <wp:extent cx="1114425" cy="352425"/>
            <wp:effectExtent l="0" t="0" r="9525" b="9525"/>
            <wp:docPr id="48367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76594" name=""/>
                    <pic:cNvPicPr/>
                  </pic:nvPicPr>
                  <pic:blipFill>
                    <a:blip r:embed="rId22"/>
                    <a:stretch>
                      <a:fillRect/>
                    </a:stretch>
                  </pic:blipFill>
                  <pic:spPr>
                    <a:xfrm>
                      <a:off x="0" y="0"/>
                      <a:ext cx="1114425" cy="352425"/>
                    </a:xfrm>
                    <a:prstGeom prst="rect">
                      <a:avLst/>
                    </a:prstGeom>
                  </pic:spPr>
                </pic:pic>
              </a:graphicData>
            </a:graphic>
          </wp:inline>
        </w:drawing>
      </w:r>
    </w:p>
    <w:p w14:paraId="5ACBA367" w14:textId="041756D4" w:rsidR="00AA1A50" w:rsidRPr="00903E24" w:rsidRDefault="00AA1A50" w:rsidP="00AA1A50">
      <w:pPr>
        <w:pStyle w:val="NormalIndent"/>
        <w:rPr>
          <w:sz w:val="28"/>
          <w:szCs w:val="28"/>
        </w:rPr>
      </w:pPr>
      <w:r w:rsidRPr="00903E24">
        <w:rPr>
          <w:sz w:val="28"/>
          <w:szCs w:val="28"/>
        </w:rPr>
        <w:t>Màn hình Thiết lập tài khoản</w:t>
      </w:r>
    </w:p>
    <w:p w14:paraId="770CC926" w14:textId="7C30CB04" w:rsidR="00565DE9" w:rsidRPr="00903E24" w:rsidRDefault="00565DE9" w:rsidP="006D517C">
      <w:pPr>
        <w:pStyle w:val="Heading3"/>
        <w:rPr>
          <w:szCs w:val="28"/>
        </w:rPr>
      </w:pPr>
      <w:bookmarkStart w:id="220" w:name="_Toc211203824"/>
      <w:r w:rsidRPr="00903E24">
        <w:rPr>
          <w:szCs w:val="28"/>
        </w:rPr>
        <w:t>Kích hoạt sinh trắc học</w:t>
      </w:r>
      <w:bookmarkEnd w:id="220"/>
    </w:p>
    <w:p w14:paraId="408DA2B4" w14:textId="77777777" w:rsidR="00565DE9" w:rsidRPr="00903E24" w:rsidRDefault="00565DE9" w:rsidP="00565DE9">
      <w:pPr>
        <w:keepNext w:val="0"/>
        <w:widowControl w:val="0"/>
        <w:jc w:val="both"/>
        <w:rPr>
          <w:rFonts w:cs="Times New Roman"/>
          <w:szCs w:val="28"/>
          <w:u w:val="single"/>
        </w:rPr>
      </w:pPr>
      <w:r w:rsidRPr="00903E24">
        <w:rPr>
          <w:rFonts w:cs="Times New Roman"/>
          <w:szCs w:val="28"/>
          <w:u w:val="single"/>
        </w:rPr>
        <w:t>a. Mục đích, ý nghĩa của chức năng:</w:t>
      </w:r>
    </w:p>
    <w:p w14:paraId="14A7B387" w14:textId="047D2686" w:rsidR="00565DE9" w:rsidRPr="00903E24" w:rsidRDefault="00565DE9" w:rsidP="00C62B53">
      <w:pPr>
        <w:keepNext w:val="0"/>
        <w:widowControl w:val="0"/>
        <w:numPr>
          <w:ilvl w:val="0"/>
          <w:numId w:val="13"/>
        </w:numPr>
        <w:ind w:left="284" w:hanging="284"/>
        <w:jc w:val="both"/>
        <w:rPr>
          <w:rFonts w:cs="Times New Roman"/>
          <w:szCs w:val="28"/>
        </w:rPr>
      </w:pPr>
      <w:r w:rsidRPr="00903E24">
        <w:rPr>
          <w:rFonts w:cs="Times New Roman"/>
          <w:szCs w:val="28"/>
        </w:rPr>
        <w:t xml:space="preserve">Chức năng cho phép </w:t>
      </w:r>
      <w:r w:rsidRPr="00903E24">
        <w:rPr>
          <w:szCs w:val="28"/>
        </w:rPr>
        <w:t>người dùng bật, tắt đăng nhập bằng sinh trắc học</w:t>
      </w:r>
      <w:r w:rsidR="00A37225" w:rsidRPr="00903E24">
        <w:rPr>
          <w:szCs w:val="28"/>
        </w:rPr>
        <w:t xml:space="preserve">. Nếu bật </w:t>
      </w:r>
      <w:r w:rsidR="00A37225" w:rsidRPr="00903E24">
        <w:rPr>
          <w:szCs w:val="28"/>
        </w:rPr>
        <w:sym w:font="Wingdings" w:char="F0E0"/>
      </w:r>
      <w:r w:rsidR="00A37225" w:rsidRPr="00903E24">
        <w:rPr>
          <w:szCs w:val="28"/>
        </w:rPr>
        <w:t xml:space="preserve"> cho phép đăng nhập bằng sinh trắc học. Nếu tắt </w:t>
      </w:r>
      <w:r w:rsidR="00A37225" w:rsidRPr="00903E24">
        <w:rPr>
          <w:szCs w:val="28"/>
        </w:rPr>
        <w:sym w:font="Wingdings" w:char="F0E0"/>
      </w:r>
      <w:r w:rsidR="00A37225" w:rsidRPr="00903E24">
        <w:rPr>
          <w:szCs w:val="28"/>
        </w:rPr>
        <w:t xml:space="preserve"> không cho phép đăng nhập bằng sinh trắc học</w:t>
      </w:r>
    </w:p>
    <w:p w14:paraId="009EF73F" w14:textId="100961A0" w:rsidR="00565DE9" w:rsidRPr="00903E24" w:rsidRDefault="00565DE9" w:rsidP="00C62B53">
      <w:pPr>
        <w:keepNext w:val="0"/>
        <w:widowControl w:val="0"/>
        <w:numPr>
          <w:ilvl w:val="0"/>
          <w:numId w:val="13"/>
        </w:numPr>
        <w:ind w:left="284" w:hanging="284"/>
        <w:jc w:val="both"/>
        <w:rPr>
          <w:rFonts w:cs="Times New Roman"/>
          <w:szCs w:val="28"/>
        </w:rPr>
      </w:pPr>
      <w:r w:rsidRPr="00903E24">
        <w:rPr>
          <w:rFonts w:cs="Times New Roman"/>
          <w:szCs w:val="28"/>
        </w:rPr>
        <w:t xml:space="preserve">Tác nhân: </w:t>
      </w:r>
      <w:r w:rsidR="00926BE1" w:rsidRPr="00903E24">
        <w:rPr>
          <w:rFonts w:cs="Times New Roman"/>
          <w:szCs w:val="28"/>
        </w:rPr>
        <w:t>Người dùng có quyền truy cập vào ứng dụng</w:t>
      </w:r>
    </w:p>
    <w:p w14:paraId="6D7FDE03" w14:textId="77DF2D1D" w:rsidR="00565DE9" w:rsidRPr="00903E24" w:rsidRDefault="00565DE9" w:rsidP="00565DE9">
      <w:pPr>
        <w:keepNext w:val="0"/>
        <w:widowControl w:val="0"/>
        <w:jc w:val="both"/>
        <w:rPr>
          <w:rFonts w:cs="Times New Roman"/>
          <w:szCs w:val="28"/>
          <w:u w:val="single"/>
        </w:rPr>
      </w:pPr>
      <w:r w:rsidRPr="00903E24">
        <w:rPr>
          <w:rFonts w:cs="Times New Roman"/>
          <w:szCs w:val="28"/>
          <w:u w:val="single"/>
        </w:rPr>
        <w:t>b. Các bước thực hiện:</w:t>
      </w:r>
    </w:p>
    <w:p w14:paraId="6A48BA9B" w14:textId="47B999A5" w:rsidR="00A37225" w:rsidRPr="00903E24" w:rsidRDefault="00A37225" w:rsidP="00565DE9">
      <w:pPr>
        <w:keepNext w:val="0"/>
        <w:widowControl w:val="0"/>
        <w:jc w:val="both"/>
        <w:rPr>
          <w:rFonts w:cs="Times New Roman"/>
          <w:szCs w:val="28"/>
        </w:rPr>
      </w:pPr>
      <w:r w:rsidRPr="00903E24">
        <w:rPr>
          <w:rFonts w:cs="Times New Roman"/>
          <w:szCs w:val="28"/>
        </w:rPr>
        <w:t>1. Trường hợp người dùng đã từng kích hoạt sinh trắc học trước đó (Tức là khi đăng nhập lần đầu trên thiết bị, tại màn hình kích hoạt sinh trắc học, người dùng đã thực hiện kích hoạt thành công)</w:t>
      </w:r>
    </w:p>
    <w:p w14:paraId="7B891E55" w14:textId="77777777" w:rsidR="00565DE9" w:rsidRPr="00903E24" w:rsidRDefault="00565DE9" w:rsidP="00565DE9">
      <w:pPr>
        <w:keepNext w:val="0"/>
        <w:widowControl w:val="0"/>
        <w:spacing w:before="0"/>
        <w:ind w:left="284"/>
        <w:jc w:val="both"/>
        <w:rPr>
          <w:rFonts w:cs="Times New Roman"/>
          <w:szCs w:val="28"/>
        </w:rPr>
      </w:pPr>
      <w:r w:rsidRPr="00903E24">
        <w:rPr>
          <w:rFonts w:cs="Times New Roman"/>
          <w:szCs w:val="28"/>
        </w:rPr>
        <w:t xml:space="preserve">Bước 1: </w:t>
      </w:r>
    </w:p>
    <w:p w14:paraId="21FE4B7D" w14:textId="10F0A8D1" w:rsidR="00565DE9" w:rsidRPr="00903E24" w:rsidRDefault="00565DE9" w:rsidP="00C62B53">
      <w:pPr>
        <w:keepNext w:val="0"/>
        <w:widowControl w:val="0"/>
        <w:numPr>
          <w:ilvl w:val="0"/>
          <w:numId w:val="13"/>
        </w:numPr>
        <w:spacing w:before="0"/>
        <w:ind w:left="284" w:hanging="284"/>
        <w:jc w:val="both"/>
        <w:rPr>
          <w:rFonts w:cs="Times New Roman"/>
          <w:szCs w:val="28"/>
        </w:rPr>
      </w:pPr>
      <w:r w:rsidRPr="00903E24">
        <w:rPr>
          <w:rFonts w:cs="Times New Roman"/>
          <w:szCs w:val="28"/>
        </w:rPr>
        <w:t>Tại màn hình Thiết lập tài khoản, nhấn vào toggle sinh trắc học để bật</w:t>
      </w:r>
    </w:p>
    <w:p w14:paraId="2F22BE4D" w14:textId="65905F60" w:rsidR="00565DE9" w:rsidRPr="00903E24" w:rsidRDefault="00565DE9" w:rsidP="00565DE9">
      <w:pPr>
        <w:keepNext w:val="0"/>
        <w:widowControl w:val="0"/>
        <w:spacing w:before="0"/>
        <w:ind w:left="284"/>
        <w:jc w:val="center"/>
        <w:rPr>
          <w:rFonts w:cs="Times New Roman"/>
          <w:szCs w:val="28"/>
        </w:rPr>
      </w:pPr>
      <w:r w:rsidRPr="00903E24">
        <w:rPr>
          <w:noProof/>
          <w:szCs w:val="28"/>
        </w:rPr>
        <w:drawing>
          <wp:inline distT="0" distB="0" distL="0" distR="0" wp14:anchorId="60514433" wp14:editId="28B2404E">
            <wp:extent cx="2409825" cy="400050"/>
            <wp:effectExtent l="0" t="0" r="9525" b="0"/>
            <wp:docPr id="622105719" name="Picture 62210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9825" cy="400050"/>
                    </a:xfrm>
                    <a:prstGeom prst="rect">
                      <a:avLst/>
                    </a:prstGeom>
                  </pic:spPr>
                </pic:pic>
              </a:graphicData>
            </a:graphic>
          </wp:inline>
        </w:drawing>
      </w:r>
    </w:p>
    <w:p w14:paraId="6EA7DC69" w14:textId="42C400D6" w:rsidR="00565DE9" w:rsidRPr="00903E24" w:rsidRDefault="00565DE9" w:rsidP="00565DE9">
      <w:pPr>
        <w:keepNext w:val="0"/>
        <w:widowControl w:val="0"/>
        <w:spacing w:before="0"/>
        <w:ind w:left="284"/>
        <w:jc w:val="center"/>
        <w:rPr>
          <w:rFonts w:cs="Times New Roman"/>
          <w:i/>
          <w:szCs w:val="28"/>
        </w:rPr>
      </w:pPr>
      <w:r w:rsidRPr="00903E24">
        <w:rPr>
          <w:rFonts w:cs="Times New Roman"/>
          <w:i/>
          <w:szCs w:val="28"/>
        </w:rPr>
        <w:lastRenderedPageBreak/>
        <w:t>Biểu tượng bật cài đặt sinh trắc học</w:t>
      </w:r>
    </w:p>
    <w:p w14:paraId="278D8D9D" w14:textId="4ED70CAA" w:rsidR="00565DE9" w:rsidRPr="00903E24" w:rsidRDefault="00565DE9" w:rsidP="00C62B53">
      <w:pPr>
        <w:pStyle w:val="ListParagraph"/>
        <w:keepNext w:val="0"/>
        <w:widowControl w:val="0"/>
        <w:numPr>
          <w:ilvl w:val="0"/>
          <w:numId w:val="13"/>
        </w:numPr>
        <w:ind w:left="270" w:hanging="270"/>
        <w:rPr>
          <w:rFonts w:cs="Times New Roman"/>
          <w:szCs w:val="28"/>
        </w:rPr>
      </w:pPr>
      <w:r w:rsidRPr="00903E24">
        <w:rPr>
          <w:rFonts w:cs="Times New Roman"/>
          <w:szCs w:val="28"/>
        </w:rPr>
        <w:t>Người dùng nhấn 1 lần nữa vào toggle sinh trắc học để tắt</w:t>
      </w:r>
    </w:p>
    <w:p w14:paraId="2B0DB6B7" w14:textId="6A779F8A" w:rsidR="00565DE9" w:rsidRPr="00903E24" w:rsidRDefault="00565DE9" w:rsidP="00565DE9">
      <w:pPr>
        <w:pStyle w:val="ListParagraph"/>
        <w:keepNext w:val="0"/>
        <w:widowControl w:val="0"/>
        <w:ind w:left="927"/>
        <w:rPr>
          <w:rFonts w:cs="Times New Roman"/>
          <w:szCs w:val="28"/>
        </w:rPr>
      </w:pPr>
      <w:r w:rsidRPr="00903E24">
        <w:rPr>
          <w:noProof/>
          <w:szCs w:val="28"/>
        </w:rPr>
        <w:drawing>
          <wp:inline distT="0" distB="0" distL="0" distR="0" wp14:anchorId="76845E9E" wp14:editId="4F2EBDB9">
            <wp:extent cx="2962275" cy="514350"/>
            <wp:effectExtent l="0" t="0" r="9525" b="0"/>
            <wp:docPr id="622105720" name="Picture 62210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62275" cy="514350"/>
                    </a:xfrm>
                    <a:prstGeom prst="rect">
                      <a:avLst/>
                    </a:prstGeom>
                  </pic:spPr>
                </pic:pic>
              </a:graphicData>
            </a:graphic>
          </wp:inline>
        </w:drawing>
      </w:r>
    </w:p>
    <w:p w14:paraId="0A305A8F" w14:textId="3E77AC8C" w:rsidR="00A37225" w:rsidRPr="00903E24" w:rsidRDefault="00A37225" w:rsidP="00A37225">
      <w:pPr>
        <w:keepNext w:val="0"/>
        <w:widowControl w:val="0"/>
        <w:spacing w:before="0"/>
        <w:ind w:left="284"/>
        <w:jc w:val="center"/>
        <w:rPr>
          <w:rFonts w:cs="Times New Roman"/>
          <w:i/>
          <w:szCs w:val="28"/>
        </w:rPr>
      </w:pPr>
      <w:r w:rsidRPr="00903E24">
        <w:rPr>
          <w:rFonts w:cs="Times New Roman"/>
          <w:i/>
          <w:szCs w:val="28"/>
        </w:rPr>
        <w:t>Biểu tượng tắt cài đặt sinh trắc học</w:t>
      </w:r>
    </w:p>
    <w:p w14:paraId="3B215852" w14:textId="38AA0DF5" w:rsidR="00A37225" w:rsidRPr="00903E24" w:rsidRDefault="00A37225" w:rsidP="00A37225">
      <w:pPr>
        <w:keepNext w:val="0"/>
        <w:widowControl w:val="0"/>
        <w:jc w:val="both"/>
        <w:rPr>
          <w:rFonts w:cs="Times New Roman"/>
          <w:szCs w:val="28"/>
        </w:rPr>
      </w:pPr>
      <w:r w:rsidRPr="00903E24">
        <w:rPr>
          <w:rFonts w:cs="Times New Roman"/>
          <w:szCs w:val="28"/>
        </w:rPr>
        <w:t>2. Trường hợp người dùng chưa từng kích hoạt sinh trắc học trước đó (Tức là khi đăng nhập lần đầu trên thiết bị, tại màn hình kích hoạt sinh trắc học, người dùng nhấn “Để sau”, hoặc tại màn thiết thiết lập khi đăng nhập lần đầu người dùng đã nhấn Bỏ qua)</w:t>
      </w:r>
    </w:p>
    <w:p w14:paraId="192E5670" w14:textId="14EAA222" w:rsidR="00A37225" w:rsidRPr="00903E24" w:rsidRDefault="00A37225" w:rsidP="00A37225">
      <w:pPr>
        <w:keepNext w:val="0"/>
        <w:widowControl w:val="0"/>
        <w:jc w:val="both"/>
        <w:rPr>
          <w:rFonts w:cs="Times New Roman"/>
          <w:szCs w:val="28"/>
        </w:rPr>
      </w:pPr>
      <w:r w:rsidRPr="00903E24">
        <w:rPr>
          <w:rFonts w:cs="Times New Roman"/>
          <w:szCs w:val="28"/>
        </w:rPr>
        <w:t>Bước 1: Tại màn hình Thiết lập tài khoản, nhấn vào toggle sinh trắc học</w:t>
      </w:r>
    </w:p>
    <w:p w14:paraId="10234A08" w14:textId="3B430E93" w:rsidR="00A37225" w:rsidRPr="00903E24" w:rsidRDefault="00A37225" w:rsidP="00A37225">
      <w:pPr>
        <w:keepNext w:val="0"/>
        <w:widowControl w:val="0"/>
        <w:jc w:val="both"/>
        <w:rPr>
          <w:rFonts w:cs="Times New Roman"/>
          <w:szCs w:val="28"/>
        </w:rPr>
      </w:pPr>
      <w:r w:rsidRPr="00903E24">
        <w:rPr>
          <w:rFonts w:cs="Times New Roman"/>
          <w:szCs w:val="28"/>
        </w:rPr>
        <w:t>Bước 2: Xác thực vân tay/hoặc faceid tùy theo cấu hình máy thành công để kích hoạt thành công sinh trắc học</w:t>
      </w:r>
    </w:p>
    <w:p w14:paraId="58F16B28" w14:textId="1E2CB968" w:rsidR="001401B9" w:rsidRPr="00903E24" w:rsidRDefault="00A37225" w:rsidP="00F766EB">
      <w:pPr>
        <w:pStyle w:val="ListParagraph"/>
        <w:keepNext w:val="0"/>
        <w:numPr>
          <w:ilvl w:val="0"/>
          <w:numId w:val="17"/>
        </w:numPr>
        <w:spacing w:before="0" w:after="120"/>
        <w:jc w:val="both"/>
        <w:rPr>
          <w:szCs w:val="28"/>
        </w:rPr>
      </w:pPr>
      <w:r w:rsidRPr="00903E24">
        <w:rPr>
          <w:rFonts w:cs="Times New Roman"/>
          <w:szCs w:val="28"/>
        </w:rPr>
        <w:t xml:space="preserve">Lưu ý: </w:t>
      </w:r>
    </w:p>
    <w:p w14:paraId="70BDECC6" w14:textId="1754E3E2" w:rsidR="00A37225" w:rsidRPr="00903E24" w:rsidRDefault="00A37225" w:rsidP="00C62B53">
      <w:pPr>
        <w:pStyle w:val="ListParagraph"/>
        <w:keepNext w:val="0"/>
        <w:numPr>
          <w:ilvl w:val="0"/>
          <w:numId w:val="13"/>
        </w:numPr>
        <w:spacing w:before="0" w:after="120"/>
        <w:jc w:val="both"/>
        <w:rPr>
          <w:rFonts w:cs="Times New Roman"/>
          <w:szCs w:val="28"/>
        </w:rPr>
      </w:pPr>
      <w:r w:rsidRPr="00903E24">
        <w:rPr>
          <w:rFonts w:cs="Times New Roman"/>
          <w:szCs w:val="28"/>
        </w:rPr>
        <w:t>Với những thiết bị không hỗ trợ vân tay/faceid sẽ không hiển thị mục này</w:t>
      </w:r>
    </w:p>
    <w:p w14:paraId="413167C2" w14:textId="6CFC4C17" w:rsidR="00A37225" w:rsidRPr="00903E24" w:rsidRDefault="00A37225" w:rsidP="00C62B53">
      <w:pPr>
        <w:pStyle w:val="ListParagraph"/>
        <w:keepNext w:val="0"/>
        <w:numPr>
          <w:ilvl w:val="0"/>
          <w:numId w:val="13"/>
        </w:numPr>
        <w:spacing w:before="0" w:after="120"/>
        <w:jc w:val="both"/>
        <w:rPr>
          <w:szCs w:val="28"/>
        </w:rPr>
      </w:pPr>
      <w:r w:rsidRPr="00903E24">
        <w:rPr>
          <w:szCs w:val="28"/>
        </w:rPr>
        <w:t>Thông tin lưu cấu hình đăng nhập bằng sinh trắc học của user sẽ chỉ được lưu theo thiết bị</w:t>
      </w:r>
    </w:p>
    <w:p w14:paraId="1F6652D2" w14:textId="51865C59" w:rsidR="00A37225" w:rsidRPr="00903E24" w:rsidRDefault="00A37225" w:rsidP="00C62B53">
      <w:pPr>
        <w:pStyle w:val="ListParagraph"/>
        <w:keepNext w:val="0"/>
        <w:numPr>
          <w:ilvl w:val="0"/>
          <w:numId w:val="13"/>
        </w:numPr>
        <w:spacing w:before="0" w:after="120"/>
        <w:jc w:val="both"/>
        <w:rPr>
          <w:szCs w:val="28"/>
        </w:rPr>
      </w:pPr>
      <w:r w:rsidRPr="00903E24">
        <w:rPr>
          <w:rFonts w:cs="Times New Roman"/>
          <w:szCs w:val="28"/>
        </w:rPr>
        <w:t>Sau khi kích hoạt sinh trắc học thành công, những lần đăng nhập sau người dùng có thể đăng nhập sinh trắc học mà không cần nhập tài khoản và mật khẩu.</w:t>
      </w:r>
    </w:p>
    <w:p w14:paraId="65446C04" w14:textId="77777777" w:rsidR="00A37225" w:rsidRPr="00903E24" w:rsidRDefault="00A37225" w:rsidP="00A37225">
      <w:pPr>
        <w:keepNext w:val="0"/>
        <w:widowControl w:val="0"/>
        <w:jc w:val="both"/>
        <w:rPr>
          <w:rFonts w:cs="Times New Roman"/>
          <w:szCs w:val="28"/>
        </w:rPr>
      </w:pPr>
      <w:r w:rsidRPr="00903E24">
        <w:rPr>
          <w:rFonts w:cs="Times New Roman"/>
          <w:szCs w:val="28"/>
          <w:u w:val="single"/>
        </w:rPr>
        <w:t>c. Các trường hợp ngoại lệ (lỗi):</w:t>
      </w:r>
      <w:r w:rsidRPr="00903E24">
        <w:rPr>
          <w:rFonts w:cs="Times New Roman"/>
          <w:szCs w:val="28"/>
        </w:rPr>
        <w:t xml:space="preserve"> N/A.</w:t>
      </w:r>
    </w:p>
    <w:p w14:paraId="0CF0B4B1" w14:textId="19D575E4" w:rsidR="00A37225" w:rsidRPr="00903E24" w:rsidRDefault="00A37225" w:rsidP="00A37225">
      <w:pPr>
        <w:keepNext w:val="0"/>
        <w:widowControl w:val="0"/>
        <w:jc w:val="both"/>
        <w:rPr>
          <w:rFonts w:cs="Times New Roman"/>
          <w:szCs w:val="28"/>
        </w:rPr>
      </w:pPr>
      <w:r w:rsidRPr="00903E24">
        <w:rPr>
          <w:rFonts w:cs="Times New Roman"/>
          <w:szCs w:val="28"/>
          <w:u w:val="single"/>
        </w:rPr>
        <w:t>d. Các chức năng ảnh hưởng sau khi thực hiện tính năng:</w:t>
      </w:r>
      <w:r w:rsidRPr="00903E24">
        <w:rPr>
          <w:rFonts w:cs="Times New Roman"/>
          <w:szCs w:val="28"/>
        </w:rPr>
        <w:t xml:space="preserve"> N/A.</w:t>
      </w:r>
    </w:p>
    <w:p w14:paraId="4ED40977" w14:textId="17334DDB" w:rsidR="00B87F9D" w:rsidRPr="00903E24" w:rsidRDefault="00B87F9D" w:rsidP="006D517C">
      <w:pPr>
        <w:pStyle w:val="Heading3"/>
        <w:rPr>
          <w:szCs w:val="28"/>
        </w:rPr>
      </w:pPr>
      <w:bookmarkStart w:id="221" w:name="_Toc211203825"/>
      <w:r w:rsidRPr="00903E24">
        <w:rPr>
          <w:szCs w:val="28"/>
        </w:rPr>
        <w:t>Cấu hình ký</w:t>
      </w:r>
      <w:bookmarkEnd w:id="221"/>
    </w:p>
    <w:p w14:paraId="377C0022" w14:textId="77777777" w:rsidR="00B87F9D" w:rsidRPr="00903E24" w:rsidRDefault="00B87F9D" w:rsidP="00B87F9D">
      <w:pPr>
        <w:keepNext w:val="0"/>
        <w:widowControl w:val="0"/>
        <w:jc w:val="both"/>
        <w:rPr>
          <w:rFonts w:cs="Times New Roman"/>
          <w:szCs w:val="28"/>
          <w:u w:val="single"/>
        </w:rPr>
      </w:pPr>
      <w:r w:rsidRPr="00903E24">
        <w:rPr>
          <w:rFonts w:cs="Times New Roman"/>
          <w:szCs w:val="28"/>
          <w:u w:val="single"/>
        </w:rPr>
        <w:t>a. Mục đích, ý nghĩa của chức năng:</w:t>
      </w:r>
    </w:p>
    <w:p w14:paraId="2B1DF364" w14:textId="44D15095" w:rsidR="00B87F9D" w:rsidRPr="00903E24" w:rsidRDefault="00B87F9D" w:rsidP="00B87F9D">
      <w:pPr>
        <w:rPr>
          <w:szCs w:val="28"/>
        </w:rPr>
      </w:pPr>
      <w:r w:rsidRPr="00903E24">
        <w:rPr>
          <w:szCs w:val="28"/>
        </w:rPr>
        <w:t>- Màn hình cho phép người dùng cấu hình cho từng loại ký và chọn loại ký sử dụng để ký duyệt, ký nháy hay xét duyệt văn bản trên ứng dụng</w:t>
      </w:r>
    </w:p>
    <w:p w14:paraId="370F1167" w14:textId="6E53EF88" w:rsidR="00B87F9D" w:rsidRPr="00903E24" w:rsidRDefault="00B87F9D" w:rsidP="00C62B53">
      <w:pPr>
        <w:keepNext w:val="0"/>
        <w:widowControl w:val="0"/>
        <w:numPr>
          <w:ilvl w:val="0"/>
          <w:numId w:val="13"/>
        </w:numPr>
        <w:ind w:left="284" w:hanging="284"/>
        <w:jc w:val="both"/>
        <w:rPr>
          <w:rFonts w:cs="Times New Roman"/>
          <w:szCs w:val="28"/>
        </w:rPr>
      </w:pPr>
      <w:r w:rsidRPr="00903E24">
        <w:rPr>
          <w:rFonts w:cs="Times New Roman"/>
          <w:szCs w:val="28"/>
        </w:rPr>
        <w:t xml:space="preserve">Tác nhân: </w:t>
      </w:r>
      <w:r w:rsidR="00926BE1" w:rsidRPr="00903E24">
        <w:rPr>
          <w:rFonts w:cs="Times New Roman"/>
          <w:szCs w:val="28"/>
        </w:rPr>
        <w:t>Người dùng có quyền truy cập ứng dụng</w:t>
      </w:r>
    </w:p>
    <w:p w14:paraId="581B8099" w14:textId="77777777" w:rsidR="00B87F9D" w:rsidRPr="00903E24" w:rsidRDefault="00B87F9D" w:rsidP="00B87F9D">
      <w:pPr>
        <w:keepNext w:val="0"/>
        <w:widowControl w:val="0"/>
        <w:jc w:val="both"/>
        <w:rPr>
          <w:rFonts w:cs="Times New Roman"/>
          <w:szCs w:val="28"/>
          <w:u w:val="single"/>
        </w:rPr>
      </w:pPr>
      <w:r w:rsidRPr="00903E24">
        <w:rPr>
          <w:rFonts w:cs="Times New Roman"/>
          <w:szCs w:val="28"/>
          <w:u w:val="single"/>
        </w:rPr>
        <w:lastRenderedPageBreak/>
        <w:t>b. Các bước thực hiện:</w:t>
      </w:r>
    </w:p>
    <w:p w14:paraId="322141CD" w14:textId="754C1272" w:rsidR="00B87F9D" w:rsidRPr="00903E24" w:rsidRDefault="00B87F9D" w:rsidP="00C62B53">
      <w:pPr>
        <w:keepNext w:val="0"/>
        <w:widowControl w:val="0"/>
        <w:numPr>
          <w:ilvl w:val="0"/>
          <w:numId w:val="13"/>
        </w:numPr>
        <w:ind w:left="284" w:hanging="284"/>
        <w:jc w:val="both"/>
        <w:rPr>
          <w:rFonts w:cs="Times New Roman"/>
          <w:szCs w:val="28"/>
        </w:rPr>
      </w:pPr>
      <w:r w:rsidRPr="00903E24">
        <w:rPr>
          <w:rFonts w:cs="Times New Roman"/>
          <w:szCs w:val="28"/>
        </w:rPr>
        <w:t xml:space="preserve">Bước 1: Tại màn hình thiết lập tài khoản </w:t>
      </w:r>
      <w:r w:rsidRPr="00903E24">
        <w:rPr>
          <w:rFonts w:cs="Times New Roman"/>
          <w:szCs w:val="28"/>
        </w:rPr>
        <w:sym w:font="Wingdings" w:char="F0E0"/>
      </w:r>
      <w:r w:rsidRPr="00903E24">
        <w:rPr>
          <w:rFonts w:cs="Times New Roman"/>
          <w:szCs w:val="28"/>
        </w:rPr>
        <w:t xml:space="preserve"> Nhấn chọn Cấu hình ký</w:t>
      </w:r>
    </w:p>
    <w:p w14:paraId="2AEC46A1" w14:textId="77777777" w:rsidR="00926BE1" w:rsidRPr="00903E24" w:rsidRDefault="003A16B6" w:rsidP="00926BE1">
      <w:pPr>
        <w:keepNext w:val="0"/>
        <w:widowControl w:val="0"/>
        <w:numPr>
          <w:ilvl w:val="0"/>
          <w:numId w:val="13"/>
        </w:numPr>
        <w:ind w:left="284" w:hanging="284"/>
        <w:jc w:val="both"/>
        <w:rPr>
          <w:rFonts w:cs="Times New Roman"/>
          <w:szCs w:val="28"/>
        </w:rPr>
      </w:pPr>
      <w:r w:rsidRPr="00903E24">
        <w:rPr>
          <w:rFonts w:cs="Times New Roman"/>
          <w:szCs w:val="28"/>
        </w:rPr>
        <w:t xml:space="preserve">Bước 2: </w:t>
      </w:r>
      <w:r w:rsidR="00926BE1" w:rsidRPr="00903E24">
        <w:rPr>
          <w:rFonts w:cs="Times New Roman"/>
          <w:szCs w:val="28"/>
        </w:rPr>
        <w:t>Hệ thống hiển thị màn hình cấu hình ký như sau:</w:t>
      </w:r>
    </w:p>
    <w:p w14:paraId="40E6359B" w14:textId="3864BEAB" w:rsidR="00B87F9D" w:rsidRPr="00903E24" w:rsidRDefault="004C3B0B" w:rsidP="00926BE1">
      <w:pPr>
        <w:keepNext w:val="0"/>
        <w:widowControl w:val="0"/>
        <w:ind w:left="284"/>
        <w:jc w:val="both"/>
        <w:rPr>
          <w:rFonts w:cs="Times New Roman"/>
          <w:szCs w:val="28"/>
        </w:rPr>
      </w:pPr>
      <w:r w:rsidRPr="00903E24">
        <w:rPr>
          <w:rFonts w:cs="Times New Roman"/>
          <w:noProof/>
          <w:szCs w:val="28"/>
        </w:rPr>
        <w:drawing>
          <wp:inline distT="0" distB="0" distL="0" distR="0" wp14:anchorId="0BF383C9" wp14:editId="460DFD17">
            <wp:extent cx="5761355" cy="3601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png"/>
                    <pic:cNvPicPr/>
                  </pic:nvPicPr>
                  <pic:blipFill>
                    <a:blip r:embed="rId25">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057251E6" w14:textId="30BEBA8C" w:rsidR="00257BD2" w:rsidRPr="00903E24" w:rsidRDefault="00926BE1" w:rsidP="004C3B0B">
      <w:pPr>
        <w:keepNext w:val="0"/>
        <w:widowControl w:val="0"/>
        <w:ind w:left="284"/>
        <w:jc w:val="center"/>
        <w:rPr>
          <w:rFonts w:cs="Times New Roman"/>
          <w:i/>
          <w:szCs w:val="28"/>
        </w:rPr>
      </w:pPr>
      <w:r w:rsidRPr="00903E24">
        <w:rPr>
          <w:rFonts w:cs="Times New Roman"/>
          <w:i/>
          <w:szCs w:val="28"/>
        </w:rPr>
        <w:t>Hình 1:</w:t>
      </w:r>
      <w:r w:rsidR="004C3B0B" w:rsidRPr="00903E24">
        <w:rPr>
          <w:rFonts w:cs="Times New Roman"/>
          <w:i/>
          <w:szCs w:val="28"/>
        </w:rPr>
        <w:t xml:space="preserve"> </w:t>
      </w:r>
      <w:r w:rsidR="00B87F9D" w:rsidRPr="00903E24">
        <w:rPr>
          <w:rFonts w:cs="Times New Roman"/>
          <w:i/>
          <w:szCs w:val="28"/>
        </w:rPr>
        <w:t>Màn hình cấu hình ký</w:t>
      </w:r>
    </w:p>
    <w:p w14:paraId="7077C16E" w14:textId="34A6A37E" w:rsidR="00257BD2" w:rsidRPr="00903E24" w:rsidRDefault="004C3B0B" w:rsidP="004C3B0B">
      <w:pPr>
        <w:pStyle w:val="ListParagraph"/>
        <w:numPr>
          <w:ilvl w:val="0"/>
          <w:numId w:val="13"/>
        </w:numPr>
        <w:ind w:left="360"/>
        <w:rPr>
          <w:szCs w:val="28"/>
        </w:rPr>
      </w:pPr>
      <w:r w:rsidRPr="00903E24">
        <w:rPr>
          <w:szCs w:val="28"/>
        </w:rPr>
        <w:t>Bước 3</w:t>
      </w:r>
      <w:r w:rsidR="00257BD2" w:rsidRPr="00903E24">
        <w:rPr>
          <w:szCs w:val="28"/>
        </w:rPr>
        <w:t xml:space="preserve">: </w:t>
      </w:r>
      <w:r w:rsidR="00926BE1" w:rsidRPr="00903E24">
        <w:rPr>
          <w:szCs w:val="28"/>
        </w:rPr>
        <w:t>Người dùng Chọn loại ký và nhập</w:t>
      </w:r>
      <w:r w:rsidR="00257BD2" w:rsidRPr="00903E24">
        <w:rPr>
          <w:szCs w:val="28"/>
        </w:rPr>
        <w:t xml:space="preserve"> đúng </w:t>
      </w:r>
      <w:r w:rsidR="00926BE1" w:rsidRPr="00903E24">
        <w:rPr>
          <w:szCs w:val="28"/>
        </w:rPr>
        <w:t>đúng số điện thoại</w:t>
      </w:r>
      <w:r w:rsidR="00257BD2" w:rsidRPr="00903E24">
        <w:rPr>
          <w:szCs w:val="28"/>
        </w:rPr>
        <w:t>, lựa chọn Phiên bản sim và nhấn Kích hoạt chứng thư</w:t>
      </w:r>
    </w:p>
    <w:p w14:paraId="43F5F432" w14:textId="2DD16B89" w:rsidR="00257BD2" w:rsidRPr="00903E24" w:rsidRDefault="00257BD2" w:rsidP="003A16B6">
      <w:pPr>
        <w:rPr>
          <w:szCs w:val="28"/>
        </w:rPr>
      </w:pPr>
      <w:r w:rsidRPr="00903E24">
        <w:rPr>
          <w:szCs w:val="28"/>
        </w:rPr>
        <w:t>Sau khi kích hoạt thành công, người dùng có thể ký văn bản với loại ký này.</w:t>
      </w:r>
    </w:p>
    <w:p w14:paraId="0914DF47" w14:textId="77777777" w:rsidR="00E040A0" w:rsidRPr="00903E24" w:rsidRDefault="00E040A0" w:rsidP="006D517C">
      <w:pPr>
        <w:pStyle w:val="Heading3"/>
        <w:rPr>
          <w:szCs w:val="28"/>
        </w:rPr>
      </w:pPr>
      <w:bookmarkStart w:id="222" w:name="_Toc211203826"/>
      <w:r w:rsidRPr="00903E24">
        <w:rPr>
          <w:szCs w:val="28"/>
        </w:rPr>
        <w:t>Thông tin phiên bản</w:t>
      </w:r>
      <w:bookmarkEnd w:id="222"/>
    </w:p>
    <w:p w14:paraId="00C66510" w14:textId="77777777" w:rsidR="00E040A0" w:rsidRPr="00903E24" w:rsidRDefault="00E040A0" w:rsidP="00E040A0">
      <w:pPr>
        <w:keepNext w:val="0"/>
        <w:widowControl w:val="0"/>
        <w:jc w:val="both"/>
        <w:rPr>
          <w:rFonts w:cs="Times New Roman"/>
          <w:szCs w:val="28"/>
          <w:u w:val="single"/>
        </w:rPr>
      </w:pPr>
      <w:r w:rsidRPr="00903E24">
        <w:rPr>
          <w:rFonts w:cs="Times New Roman"/>
          <w:szCs w:val="28"/>
          <w:u w:val="single"/>
        </w:rPr>
        <w:t>a. Mục đích, ý nghĩa của chức năng:</w:t>
      </w:r>
    </w:p>
    <w:p w14:paraId="4AC17230" w14:textId="77C08379" w:rsidR="00C518B7" w:rsidRPr="00903E24" w:rsidRDefault="00E040A0" w:rsidP="00C518B7">
      <w:pPr>
        <w:rPr>
          <w:szCs w:val="28"/>
        </w:rPr>
      </w:pPr>
      <w:r w:rsidRPr="00903E24">
        <w:rPr>
          <w:szCs w:val="28"/>
        </w:rPr>
        <w:t xml:space="preserve">- </w:t>
      </w:r>
      <w:r w:rsidR="00C518B7" w:rsidRPr="00903E24">
        <w:rPr>
          <w:szCs w:val="28"/>
        </w:rPr>
        <w:t>Chức năng cho phép User xem thông tin phiên bản đang sử dụng và kiểm tra phiên bản cập nhật</w:t>
      </w:r>
    </w:p>
    <w:p w14:paraId="1C4CEE4F" w14:textId="080F029F" w:rsidR="00E040A0" w:rsidRPr="00903E24" w:rsidRDefault="00C518B7" w:rsidP="00C518B7">
      <w:pPr>
        <w:rPr>
          <w:rFonts w:cs="Times New Roman"/>
          <w:szCs w:val="28"/>
        </w:rPr>
      </w:pPr>
      <w:r w:rsidRPr="00903E24">
        <w:rPr>
          <w:rFonts w:cs="Times New Roman"/>
          <w:szCs w:val="28"/>
        </w:rPr>
        <w:t xml:space="preserve">- </w:t>
      </w:r>
      <w:r w:rsidR="00E040A0" w:rsidRPr="00903E24">
        <w:rPr>
          <w:rFonts w:cs="Times New Roman"/>
          <w:szCs w:val="28"/>
        </w:rPr>
        <w:t>Tác nhân: Tất cả vai trò</w:t>
      </w:r>
    </w:p>
    <w:p w14:paraId="4E5F0F9C" w14:textId="77777777" w:rsidR="00E040A0" w:rsidRPr="00903E24" w:rsidRDefault="00E040A0" w:rsidP="00E040A0">
      <w:pPr>
        <w:keepNext w:val="0"/>
        <w:widowControl w:val="0"/>
        <w:jc w:val="both"/>
        <w:rPr>
          <w:rFonts w:cs="Times New Roman"/>
          <w:szCs w:val="28"/>
          <w:u w:val="single"/>
        </w:rPr>
      </w:pPr>
      <w:r w:rsidRPr="00903E24">
        <w:rPr>
          <w:rFonts w:cs="Times New Roman"/>
          <w:szCs w:val="28"/>
          <w:u w:val="single"/>
        </w:rPr>
        <w:t>b. Các bước thực hiện:</w:t>
      </w:r>
    </w:p>
    <w:p w14:paraId="2FE6B561" w14:textId="30505726" w:rsidR="00E040A0" w:rsidRPr="00903E24" w:rsidRDefault="00E040A0" w:rsidP="00C62B53">
      <w:pPr>
        <w:keepNext w:val="0"/>
        <w:widowControl w:val="0"/>
        <w:numPr>
          <w:ilvl w:val="0"/>
          <w:numId w:val="13"/>
        </w:numPr>
        <w:ind w:left="284" w:hanging="284"/>
        <w:jc w:val="both"/>
        <w:rPr>
          <w:rFonts w:cs="Times New Roman"/>
          <w:szCs w:val="28"/>
        </w:rPr>
      </w:pPr>
      <w:r w:rsidRPr="00903E24">
        <w:rPr>
          <w:rFonts w:cs="Times New Roman"/>
          <w:szCs w:val="28"/>
        </w:rPr>
        <w:t xml:space="preserve">Bước 1: Tại màn hình thiết lập tài khoản </w:t>
      </w:r>
      <w:r w:rsidRPr="00903E24">
        <w:rPr>
          <w:rFonts w:cs="Times New Roman"/>
          <w:szCs w:val="28"/>
        </w:rPr>
        <w:sym w:font="Wingdings" w:char="F0E0"/>
      </w:r>
      <w:r w:rsidRPr="00903E24">
        <w:rPr>
          <w:rFonts w:cs="Times New Roman"/>
          <w:szCs w:val="28"/>
        </w:rPr>
        <w:t xml:space="preserve"> Nhấn </w:t>
      </w:r>
      <w:r w:rsidR="00B11D43" w:rsidRPr="00903E24">
        <w:rPr>
          <w:rFonts w:cs="Times New Roman"/>
          <w:szCs w:val="28"/>
        </w:rPr>
        <w:t xml:space="preserve">Thông tin phiên bản để hiển </w:t>
      </w:r>
      <w:r w:rsidR="00B11D43" w:rsidRPr="00903E24">
        <w:rPr>
          <w:rFonts w:cs="Times New Roman"/>
          <w:szCs w:val="28"/>
        </w:rPr>
        <w:lastRenderedPageBreak/>
        <w:t>thị chi tiết phiên bản đang sử dụng</w:t>
      </w:r>
    </w:p>
    <w:p w14:paraId="40C91EAF" w14:textId="202B0AA7" w:rsidR="00E040A0" w:rsidRPr="00903E24" w:rsidRDefault="004C3B0B" w:rsidP="00E040A0">
      <w:pPr>
        <w:keepNext w:val="0"/>
        <w:widowControl w:val="0"/>
        <w:ind w:left="284"/>
        <w:jc w:val="center"/>
        <w:rPr>
          <w:rFonts w:cs="Times New Roman"/>
          <w:szCs w:val="28"/>
        </w:rPr>
      </w:pPr>
      <w:r w:rsidRPr="00903E24">
        <w:rPr>
          <w:rFonts w:cs="Times New Roman"/>
          <w:noProof/>
          <w:szCs w:val="28"/>
        </w:rPr>
        <w:drawing>
          <wp:inline distT="0" distB="0" distL="0" distR="0" wp14:anchorId="2E447672" wp14:editId="209B78E8">
            <wp:extent cx="5761355" cy="3601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png"/>
                    <pic:cNvPicPr/>
                  </pic:nvPicPr>
                  <pic:blipFill>
                    <a:blip r:embed="rId26">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7EAAEE3F" w14:textId="2B0E8436" w:rsidR="00E040A0" w:rsidRPr="00903E24" w:rsidRDefault="00926BE1" w:rsidP="00E040A0">
      <w:pPr>
        <w:keepNext w:val="0"/>
        <w:widowControl w:val="0"/>
        <w:ind w:left="284"/>
        <w:jc w:val="center"/>
        <w:rPr>
          <w:rFonts w:cs="Times New Roman"/>
          <w:i/>
          <w:szCs w:val="28"/>
        </w:rPr>
      </w:pPr>
      <w:r w:rsidRPr="00903E24">
        <w:rPr>
          <w:rFonts w:cs="Times New Roman"/>
          <w:i/>
          <w:szCs w:val="28"/>
        </w:rPr>
        <w:t xml:space="preserve">Hình 1: </w:t>
      </w:r>
      <w:r w:rsidR="00E040A0" w:rsidRPr="00903E24">
        <w:rPr>
          <w:rFonts w:cs="Times New Roman"/>
          <w:i/>
          <w:szCs w:val="28"/>
        </w:rPr>
        <w:t xml:space="preserve">Màn hình </w:t>
      </w:r>
      <w:r w:rsidR="00B11D43" w:rsidRPr="00903E24">
        <w:rPr>
          <w:rFonts w:cs="Times New Roman"/>
          <w:i/>
          <w:szCs w:val="28"/>
        </w:rPr>
        <w:t>Thông tin phiên bản</w:t>
      </w:r>
    </w:p>
    <w:p w14:paraId="64334D84" w14:textId="45FEDC01" w:rsidR="00E040A0" w:rsidRPr="00903E24" w:rsidRDefault="00E040A0" w:rsidP="006D517C">
      <w:pPr>
        <w:pStyle w:val="Heading3"/>
        <w:rPr>
          <w:szCs w:val="28"/>
        </w:rPr>
      </w:pPr>
      <w:bookmarkStart w:id="223" w:name="_Toc211203827"/>
      <w:r w:rsidRPr="00903E24">
        <w:rPr>
          <w:szCs w:val="28"/>
        </w:rPr>
        <w:t>Liên hệ</w:t>
      </w:r>
      <w:bookmarkEnd w:id="223"/>
    </w:p>
    <w:p w14:paraId="1F31B552" w14:textId="77777777" w:rsidR="00E040A0" w:rsidRPr="00903E24" w:rsidRDefault="00E040A0" w:rsidP="00E040A0">
      <w:pPr>
        <w:keepNext w:val="0"/>
        <w:widowControl w:val="0"/>
        <w:jc w:val="both"/>
        <w:rPr>
          <w:rFonts w:cs="Times New Roman"/>
          <w:szCs w:val="28"/>
          <w:u w:val="single"/>
        </w:rPr>
      </w:pPr>
      <w:r w:rsidRPr="00903E24">
        <w:rPr>
          <w:rFonts w:cs="Times New Roman"/>
          <w:szCs w:val="28"/>
          <w:u w:val="single"/>
        </w:rPr>
        <w:t>a. Mục đích, ý nghĩa của chức năng:</w:t>
      </w:r>
    </w:p>
    <w:p w14:paraId="5105C1A3" w14:textId="0E44D64D" w:rsidR="00E040A0" w:rsidRPr="00903E24" w:rsidRDefault="00E040A0" w:rsidP="00E040A0">
      <w:pPr>
        <w:rPr>
          <w:szCs w:val="28"/>
        </w:rPr>
      </w:pPr>
      <w:r w:rsidRPr="00903E24">
        <w:rPr>
          <w:szCs w:val="28"/>
        </w:rPr>
        <w:t xml:space="preserve">- Màn hình cho phép người dùng </w:t>
      </w:r>
      <w:r w:rsidR="00C518B7" w:rsidRPr="00903E24">
        <w:rPr>
          <w:szCs w:val="28"/>
        </w:rPr>
        <w:t>liên hệ Chăm sóc khách hàng</w:t>
      </w:r>
    </w:p>
    <w:p w14:paraId="64E2628E" w14:textId="77777777" w:rsidR="00E040A0" w:rsidRPr="00903E24" w:rsidRDefault="00E040A0" w:rsidP="00C62B53">
      <w:pPr>
        <w:keepNext w:val="0"/>
        <w:widowControl w:val="0"/>
        <w:numPr>
          <w:ilvl w:val="0"/>
          <w:numId w:val="13"/>
        </w:numPr>
        <w:ind w:left="284" w:hanging="284"/>
        <w:jc w:val="both"/>
        <w:rPr>
          <w:rFonts w:cs="Times New Roman"/>
          <w:szCs w:val="28"/>
        </w:rPr>
      </w:pPr>
      <w:r w:rsidRPr="00903E24">
        <w:rPr>
          <w:rFonts w:cs="Times New Roman"/>
          <w:szCs w:val="28"/>
        </w:rPr>
        <w:t>Tác nhân: Tất cả vai trò</w:t>
      </w:r>
    </w:p>
    <w:p w14:paraId="5BEBC158" w14:textId="77777777" w:rsidR="00E040A0" w:rsidRPr="00903E24" w:rsidRDefault="00E040A0" w:rsidP="00E040A0">
      <w:pPr>
        <w:keepNext w:val="0"/>
        <w:widowControl w:val="0"/>
        <w:jc w:val="both"/>
        <w:rPr>
          <w:rFonts w:cs="Times New Roman"/>
          <w:szCs w:val="28"/>
          <w:u w:val="single"/>
        </w:rPr>
      </w:pPr>
      <w:r w:rsidRPr="00903E24">
        <w:rPr>
          <w:rFonts w:cs="Times New Roman"/>
          <w:szCs w:val="28"/>
          <w:u w:val="single"/>
        </w:rPr>
        <w:t>b. Các bước thực hiện:</w:t>
      </w:r>
    </w:p>
    <w:p w14:paraId="40140097" w14:textId="77777777" w:rsidR="00903E24" w:rsidRDefault="00E040A0" w:rsidP="00903E24">
      <w:pPr>
        <w:keepNext w:val="0"/>
        <w:widowControl w:val="0"/>
        <w:numPr>
          <w:ilvl w:val="0"/>
          <w:numId w:val="13"/>
        </w:numPr>
        <w:ind w:left="284" w:hanging="284"/>
        <w:jc w:val="both"/>
        <w:rPr>
          <w:rFonts w:cs="Times New Roman"/>
          <w:szCs w:val="28"/>
        </w:rPr>
      </w:pPr>
      <w:r w:rsidRPr="00903E24">
        <w:rPr>
          <w:rFonts w:cs="Times New Roman"/>
          <w:szCs w:val="28"/>
        </w:rPr>
        <w:t xml:space="preserve">Bước 1: Tại màn hình thiết lập tài khoản </w:t>
      </w:r>
      <w:r w:rsidRPr="00903E24">
        <w:rPr>
          <w:rFonts w:cs="Times New Roman"/>
          <w:szCs w:val="28"/>
        </w:rPr>
        <w:sym w:font="Wingdings" w:char="F0E0"/>
      </w:r>
      <w:r w:rsidRPr="00903E24">
        <w:rPr>
          <w:rFonts w:cs="Times New Roman"/>
          <w:szCs w:val="28"/>
        </w:rPr>
        <w:t xml:space="preserve"> Nhấn chọn </w:t>
      </w:r>
      <w:r w:rsidR="00C518B7" w:rsidRPr="00903E24">
        <w:rPr>
          <w:rFonts w:cs="Times New Roman"/>
          <w:szCs w:val="28"/>
        </w:rPr>
        <w:t>Liên hệ để hiển thị popup Liên hệ CSKH</w:t>
      </w:r>
    </w:p>
    <w:p w14:paraId="36D00CD5" w14:textId="54B85EA7" w:rsidR="00C518B7" w:rsidRPr="00903E24" w:rsidRDefault="00C518B7" w:rsidP="00903E24">
      <w:pPr>
        <w:keepNext w:val="0"/>
        <w:widowControl w:val="0"/>
        <w:numPr>
          <w:ilvl w:val="0"/>
          <w:numId w:val="13"/>
        </w:numPr>
        <w:ind w:left="284" w:hanging="284"/>
        <w:jc w:val="both"/>
        <w:rPr>
          <w:rFonts w:cs="Times New Roman"/>
          <w:szCs w:val="28"/>
        </w:rPr>
      </w:pPr>
      <w:r w:rsidRPr="00903E24">
        <w:rPr>
          <w:rFonts w:cs="Times New Roman"/>
          <w:szCs w:val="28"/>
        </w:rPr>
        <w:t>Bước 2:</w:t>
      </w:r>
    </w:p>
    <w:p w14:paraId="18D1FAE7" w14:textId="48E04946" w:rsidR="00C518B7" w:rsidRPr="00903E24" w:rsidRDefault="00C518B7" w:rsidP="00C62B53">
      <w:pPr>
        <w:pStyle w:val="ListParagraph"/>
        <w:keepNext w:val="0"/>
        <w:widowControl w:val="0"/>
        <w:numPr>
          <w:ilvl w:val="0"/>
          <w:numId w:val="13"/>
        </w:numPr>
        <w:rPr>
          <w:rFonts w:cs="Times New Roman"/>
          <w:szCs w:val="28"/>
        </w:rPr>
      </w:pPr>
      <w:r w:rsidRPr="00903E24">
        <w:rPr>
          <w:rFonts w:cs="Times New Roman"/>
          <w:szCs w:val="28"/>
        </w:rPr>
        <w:t xml:space="preserve">Nhấn chọn gửi email đến CSKH </w:t>
      </w:r>
      <w:r w:rsidRPr="00903E24">
        <w:rPr>
          <w:rFonts w:cs="Times New Roman"/>
          <w:szCs w:val="28"/>
        </w:rPr>
        <w:sym w:font="Wingdings" w:char="F0E0"/>
      </w:r>
      <w:r w:rsidRPr="00903E24">
        <w:rPr>
          <w:rFonts w:cs="Times New Roman"/>
          <w:szCs w:val="28"/>
        </w:rPr>
        <w:t xml:space="preserve"> điều hướng đến màn gửi email của thiết bị </w:t>
      </w:r>
    </w:p>
    <w:p w14:paraId="5F67DB98" w14:textId="756A5F97" w:rsidR="00C518B7" w:rsidRPr="00903E24" w:rsidRDefault="00C518B7" w:rsidP="00C62B53">
      <w:pPr>
        <w:pStyle w:val="ListParagraph"/>
        <w:keepNext w:val="0"/>
        <w:widowControl w:val="0"/>
        <w:numPr>
          <w:ilvl w:val="0"/>
          <w:numId w:val="13"/>
        </w:numPr>
        <w:rPr>
          <w:rFonts w:cs="Times New Roman"/>
          <w:szCs w:val="28"/>
        </w:rPr>
      </w:pPr>
      <w:r w:rsidRPr="00903E24">
        <w:rPr>
          <w:rFonts w:cs="Times New Roman"/>
          <w:szCs w:val="28"/>
        </w:rPr>
        <w:t xml:space="preserve">Nhấn chọn Gọi hotline CSKH </w:t>
      </w:r>
      <w:r w:rsidRPr="00903E24">
        <w:rPr>
          <w:rFonts w:cs="Times New Roman"/>
          <w:szCs w:val="28"/>
        </w:rPr>
        <w:sym w:font="Wingdings" w:char="F0E0"/>
      </w:r>
      <w:r w:rsidRPr="00903E24">
        <w:rPr>
          <w:rFonts w:cs="Times New Roman"/>
          <w:szCs w:val="28"/>
        </w:rPr>
        <w:t xml:space="preserve"> hiển thị màn hình gọi đến số tổng đài trên thiết bị</w:t>
      </w:r>
    </w:p>
    <w:p w14:paraId="0CE220B1" w14:textId="340AE1FD" w:rsidR="00C518B7" w:rsidRPr="00903E24" w:rsidRDefault="00C518B7" w:rsidP="00C62B53">
      <w:pPr>
        <w:pStyle w:val="ListParagraph"/>
        <w:keepNext w:val="0"/>
        <w:widowControl w:val="0"/>
        <w:numPr>
          <w:ilvl w:val="0"/>
          <w:numId w:val="13"/>
        </w:numPr>
        <w:rPr>
          <w:rFonts w:cs="Times New Roman"/>
          <w:szCs w:val="28"/>
        </w:rPr>
      </w:pPr>
      <w:r w:rsidRPr="00903E24">
        <w:rPr>
          <w:rFonts w:cs="Times New Roman"/>
          <w:szCs w:val="28"/>
        </w:rPr>
        <w:lastRenderedPageBreak/>
        <w:t xml:space="preserve">Nhấn chọn Chat với CSKH </w:t>
      </w:r>
    </w:p>
    <w:p w14:paraId="6529322A" w14:textId="77777777" w:rsidR="00E040A0" w:rsidRPr="00903E24" w:rsidRDefault="00E040A0" w:rsidP="00E040A0">
      <w:pPr>
        <w:keepNext w:val="0"/>
        <w:widowControl w:val="0"/>
        <w:jc w:val="both"/>
        <w:rPr>
          <w:rFonts w:cs="Times New Roman"/>
          <w:szCs w:val="28"/>
        </w:rPr>
      </w:pPr>
      <w:r w:rsidRPr="00903E24">
        <w:rPr>
          <w:rFonts w:cs="Times New Roman"/>
          <w:szCs w:val="28"/>
          <w:u w:val="single"/>
        </w:rPr>
        <w:t>c. Các trường hợp ngoại lệ (lỗi):</w:t>
      </w:r>
      <w:r w:rsidRPr="00903E24">
        <w:rPr>
          <w:rFonts w:cs="Times New Roman"/>
          <w:szCs w:val="28"/>
        </w:rPr>
        <w:t xml:space="preserve"> N/A.</w:t>
      </w:r>
    </w:p>
    <w:p w14:paraId="78766D37" w14:textId="77777777" w:rsidR="00E040A0" w:rsidRPr="00903E24" w:rsidRDefault="00E040A0" w:rsidP="00E040A0">
      <w:pPr>
        <w:keepNext w:val="0"/>
        <w:widowControl w:val="0"/>
        <w:jc w:val="both"/>
        <w:rPr>
          <w:rFonts w:cs="Times New Roman"/>
          <w:szCs w:val="28"/>
        </w:rPr>
      </w:pPr>
      <w:r w:rsidRPr="00903E24">
        <w:rPr>
          <w:rFonts w:cs="Times New Roman"/>
          <w:szCs w:val="28"/>
          <w:u w:val="single"/>
        </w:rPr>
        <w:t>d. Các chức năng ảnh hưởng sau khi thực hiện tính năng:</w:t>
      </w:r>
      <w:r w:rsidRPr="00903E24">
        <w:rPr>
          <w:rFonts w:cs="Times New Roman"/>
          <w:szCs w:val="28"/>
        </w:rPr>
        <w:t xml:space="preserve"> N/A.</w:t>
      </w:r>
    </w:p>
    <w:p w14:paraId="5A524362" w14:textId="340AE1FD" w:rsidR="00E040A0" w:rsidRPr="00903E24" w:rsidRDefault="00E040A0" w:rsidP="006D517C">
      <w:pPr>
        <w:pStyle w:val="Heading3"/>
        <w:rPr>
          <w:szCs w:val="28"/>
        </w:rPr>
      </w:pPr>
      <w:bookmarkStart w:id="224" w:name="_Toc211203828"/>
      <w:r w:rsidRPr="00903E24">
        <w:rPr>
          <w:szCs w:val="28"/>
        </w:rPr>
        <w:t>Đăng xuất</w:t>
      </w:r>
      <w:bookmarkEnd w:id="224"/>
    </w:p>
    <w:p w14:paraId="20EFDD4C" w14:textId="77777777" w:rsidR="00E040A0" w:rsidRPr="00903E24" w:rsidRDefault="00E040A0" w:rsidP="00E040A0">
      <w:pPr>
        <w:keepNext w:val="0"/>
        <w:widowControl w:val="0"/>
        <w:jc w:val="both"/>
        <w:rPr>
          <w:rFonts w:cs="Times New Roman"/>
          <w:szCs w:val="28"/>
          <w:u w:val="single"/>
        </w:rPr>
      </w:pPr>
      <w:r w:rsidRPr="00903E24">
        <w:rPr>
          <w:rFonts w:cs="Times New Roman"/>
          <w:szCs w:val="28"/>
          <w:u w:val="single"/>
        </w:rPr>
        <w:t>a. Mục đích, ý nghĩa của chức năng:</w:t>
      </w:r>
    </w:p>
    <w:p w14:paraId="2D097D29" w14:textId="05F5BDC6" w:rsidR="00E040A0" w:rsidRPr="00903E24" w:rsidRDefault="00E040A0" w:rsidP="00E040A0">
      <w:pPr>
        <w:rPr>
          <w:szCs w:val="28"/>
        </w:rPr>
      </w:pPr>
      <w:r w:rsidRPr="00903E24">
        <w:rPr>
          <w:szCs w:val="28"/>
        </w:rPr>
        <w:t>- Cho phép người dùng thoát khỏi tài khoản đang đăng nhập</w:t>
      </w:r>
    </w:p>
    <w:p w14:paraId="60134B7C" w14:textId="6EEB1A39" w:rsidR="00E040A0" w:rsidRPr="00903E24" w:rsidRDefault="00E040A0" w:rsidP="00C62B53">
      <w:pPr>
        <w:keepNext w:val="0"/>
        <w:widowControl w:val="0"/>
        <w:numPr>
          <w:ilvl w:val="0"/>
          <w:numId w:val="13"/>
        </w:numPr>
        <w:ind w:left="284" w:hanging="284"/>
        <w:jc w:val="both"/>
        <w:rPr>
          <w:rFonts w:cs="Times New Roman"/>
          <w:szCs w:val="28"/>
        </w:rPr>
      </w:pPr>
      <w:r w:rsidRPr="00903E24">
        <w:rPr>
          <w:rFonts w:cs="Times New Roman"/>
          <w:szCs w:val="28"/>
        </w:rPr>
        <w:t xml:space="preserve">Tác nhân: </w:t>
      </w:r>
      <w:r w:rsidR="00926BE1" w:rsidRPr="00903E24">
        <w:rPr>
          <w:rFonts w:cs="Times New Roman"/>
          <w:szCs w:val="28"/>
        </w:rPr>
        <w:t>Người dùng có quyền truy cập vào ứng dụng</w:t>
      </w:r>
    </w:p>
    <w:p w14:paraId="5F43B9B9" w14:textId="77777777" w:rsidR="00E040A0" w:rsidRPr="00903E24" w:rsidRDefault="00E040A0" w:rsidP="00E040A0">
      <w:pPr>
        <w:keepNext w:val="0"/>
        <w:widowControl w:val="0"/>
        <w:jc w:val="both"/>
        <w:rPr>
          <w:rFonts w:cs="Times New Roman"/>
          <w:szCs w:val="28"/>
          <w:u w:val="single"/>
        </w:rPr>
      </w:pPr>
      <w:r w:rsidRPr="00903E24">
        <w:rPr>
          <w:rFonts w:cs="Times New Roman"/>
          <w:szCs w:val="28"/>
          <w:u w:val="single"/>
        </w:rPr>
        <w:t>b. Các bước thực hiện:</w:t>
      </w:r>
    </w:p>
    <w:p w14:paraId="4438DAB4" w14:textId="3ABDCDCD" w:rsidR="00E040A0" w:rsidRPr="00903E24" w:rsidRDefault="00E040A0" w:rsidP="00C62B53">
      <w:pPr>
        <w:keepNext w:val="0"/>
        <w:widowControl w:val="0"/>
        <w:numPr>
          <w:ilvl w:val="0"/>
          <w:numId w:val="13"/>
        </w:numPr>
        <w:ind w:left="284" w:hanging="284"/>
        <w:jc w:val="both"/>
        <w:rPr>
          <w:rFonts w:cs="Times New Roman"/>
          <w:szCs w:val="28"/>
        </w:rPr>
      </w:pPr>
      <w:r w:rsidRPr="00903E24">
        <w:rPr>
          <w:rFonts w:cs="Times New Roman"/>
          <w:szCs w:val="28"/>
        </w:rPr>
        <w:t xml:space="preserve">Bước 1: Tại màn hình thiết lập tài khoản </w:t>
      </w:r>
      <w:r w:rsidRPr="00903E24">
        <w:rPr>
          <w:rFonts w:cs="Times New Roman"/>
          <w:szCs w:val="28"/>
        </w:rPr>
        <w:sym w:font="Wingdings" w:char="F0E0"/>
      </w:r>
      <w:r w:rsidRPr="00903E24">
        <w:rPr>
          <w:rFonts w:cs="Times New Roman"/>
          <w:szCs w:val="28"/>
        </w:rPr>
        <w:t xml:space="preserve"> Nhấn button Đăng xuất</w:t>
      </w:r>
    </w:p>
    <w:p w14:paraId="1E8D04A5" w14:textId="07FFC669" w:rsidR="00E040A0" w:rsidRPr="00903E24" w:rsidRDefault="00E040A0" w:rsidP="00E040A0">
      <w:pPr>
        <w:keepNext w:val="0"/>
        <w:widowControl w:val="0"/>
        <w:jc w:val="both"/>
        <w:rPr>
          <w:rFonts w:cs="Times New Roman"/>
          <w:szCs w:val="28"/>
        </w:rPr>
      </w:pPr>
      <w:r w:rsidRPr="00903E24">
        <w:rPr>
          <w:rFonts w:cs="Times New Roman"/>
          <w:szCs w:val="28"/>
        </w:rPr>
        <w:t xml:space="preserve">Sau khi đăng xuất thành công </w:t>
      </w:r>
      <w:r w:rsidRPr="00903E24">
        <w:rPr>
          <w:rFonts w:cs="Times New Roman"/>
          <w:szCs w:val="28"/>
        </w:rPr>
        <w:sym w:font="Wingdings" w:char="F0E0"/>
      </w:r>
      <w:r w:rsidRPr="00903E24">
        <w:rPr>
          <w:rFonts w:cs="Times New Roman"/>
          <w:szCs w:val="28"/>
        </w:rPr>
        <w:t xml:space="preserve"> hiển thị màn hình đăng nhập</w:t>
      </w:r>
    </w:p>
    <w:p w14:paraId="28750BD2" w14:textId="77777777" w:rsidR="00E040A0" w:rsidRPr="00903E24" w:rsidRDefault="00E040A0" w:rsidP="00E040A0">
      <w:pPr>
        <w:keepNext w:val="0"/>
        <w:widowControl w:val="0"/>
        <w:jc w:val="both"/>
        <w:rPr>
          <w:rFonts w:cs="Times New Roman"/>
          <w:szCs w:val="28"/>
        </w:rPr>
      </w:pPr>
      <w:r w:rsidRPr="00903E24">
        <w:rPr>
          <w:rFonts w:cs="Times New Roman"/>
          <w:szCs w:val="28"/>
          <w:u w:val="single"/>
        </w:rPr>
        <w:t>c. Các trường hợp ngoại lệ (lỗi):</w:t>
      </w:r>
      <w:r w:rsidRPr="00903E24">
        <w:rPr>
          <w:rFonts w:cs="Times New Roman"/>
          <w:szCs w:val="28"/>
        </w:rPr>
        <w:t xml:space="preserve"> N/A.</w:t>
      </w:r>
    </w:p>
    <w:p w14:paraId="2D5337E1" w14:textId="77777777" w:rsidR="00E040A0" w:rsidRPr="00903E24" w:rsidRDefault="00E040A0" w:rsidP="00E040A0">
      <w:pPr>
        <w:keepNext w:val="0"/>
        <w:widowControl w:val="0"/>
        <w:jc w:val="both"/>
        <w:rPr>
          <w:rFonts w:cs="Times New Roman"/>
          <w:szCs w:val="28"/>
        </w:rPr>
      </w:pPr>
      <w:r w:rsidRPr="00903E24">
        <w:rPr>
          <w:rFonts w:cs="Times New Roman"/>
          <w:szCs w:val="28"/>
          <w:u w:val="single"/>
        </w:rPr>
        <w:t>d. Các chức năng ảnh hưởng sau khi thực hiện tính năng:</w:t>
      </w:r>
      <w:r w:rsidRPr="00903E24">
        <w:rPr>
          <w:rFonts w:cs="Times New Roman"/>
          <w:szCs w:val="28"/>
        </w:rPr>
        <w:t xml:space="preserve"> N/A.</w:t>
      </w:r>
    </w:p>
    <w:p w14:paraId="489BAF92" w14:textId="3AA2784C" w:rsidR="00970E7B" w:rsidRPr="00903E24" w:rsidRDefault="00970E7B" w:rsidP="00E040A0">
      <w:pPr>
        <w:rPr>
          <w:szCs w:val="28"/>
        </w:rPr>
      </w:pPr>
    </w:p>
    <w:p w14:paraId="2C402C1F" w14:textId="77777777" w:rsidR="00903E24" w:rsidRDefault="00903E24" w:rsidP="00903E24">
      <w:pPr>
        <w:pStyle w:val="Heading1"/>
        <w:keepNext w:val="0"/>
        <w:pageBreakBefore w:val="0"/>
        <w:widowControl w:val="0"/>
        <w:numPr>
          <w:ilvl w:val="0"/>
          <w:numId w:val="0"/>
        </w:numPr>
        <w:spacing w:line="360" w:lineRule="auto"/>
        <w:ind w:left="432"/>
        <w:jc w:val="both"/>
        <w:rPr>
          <w:sz w:val="28"/>
          <w:szCs w:val="28"/>
        </w:rPr>
      </w:pPr>
      <w:bookmarkStart w:id="225" w:name="_Toc182296685"/>
      <w:bookmarkStart w:id="226" w:name="_Toc182296930"/>
      <w:bookmarkStart w:id="227" w:name="_Toc182297482"/>
      <w:bookmarkStart w:id="228" w:name="_Toc182297558"/>
      <w:bookmarkStart w:id="229" w:name="_Toc211203829"/>
      <w:r>
        <w:rPr>
          <w:sz w:val="28"/>
          <w:szCs w:val="28"/>
        </w:rPr>
        <w:br w:type="page"/>
      </w:r>
    </w:p>
    <w:p w14:paraId="48155774" w14:textId="4B9EF595" w:rsidR="00DA1A0C" w:rsidRPr="00903E24" w:rsidRDefault="00DA1A0C" w:rsidP="003B3D9E">
      <w:pPr>
        <w:pStyle w:val="Heading1"/>
        <w:keepNext w:val="0"/>
        <w:pageBreakBefore w:val="0"/>
        <w:widowControl w:val="0"/>
        <w:spacing w:line="360" w:lineRule="auto"/>
        <w:jc w:val="both"/>
        <w:rPr>
          <w:sz w:val="28"/>
          <w:szCs w:val="28"/>
        </w:rPr>
      </w:pPr>
      <w:r w:rsidRPr="00903E24">
        <w:rPr>
          <w:sz w:val="28"/>
          <w:szCs w:val="28"/>
        </w:rPr>
        <w:lastRenderedPageBreak/>
        <w:t>PHỤ LỤC</w:t>
      </w:r>
      <w:bookmarkEnd w:id="225"/>
      <w:bookmarkEnd w:id="226"/>
      <w:bookmarkEnd w:id="227"/>
      <w:bookmarkEnd w:id="228"/>
      <w:bookmarkEnd w:id="229"/>
    </w:p>
    <w:p w14:paraId="10DA17D5" w14:textId="17ADF691" w:rsidR="006D517C" w:rsidRPr="00903E24" w:rsidRDefault="006D517C" w:rsidP="006D517C">
      <w:pPr>
        <w:rPr>
          <w:szCs w:val="28"/>
        </w:rPr>
      </w:pPr>
      <w:r w:rsidRPr="00903E24">
        <w:rPr>
          <w:szCs w:val="28"/>
        </w:rPr>
        <w:t>N/A</w:t>
      </w:r>
      <w:bookmarkEnd w:id="1"/>
    </w:p>
    <w:sectPr w:rsidR="006D517C" w:rsidRPr="00903E24" w:rsidSect="00657F0E">
      <w:headerReference w:type="even" r:id="rId27"/>
      <w:type w:val="continuous"/>
      <w:pgSz w:w="11909" w:h="16834" w:code="9"/>
      <w:pgMar w:top="1418" w:right="851" w:bottom="1134" w:left="1985" w:header="567" w:footer="284"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174E9" w14:textId="77777777" w:rsidR="00623CE9" w:rsidRDefault="00623CE9" w:rsidP="00B53F07">
      <w:r>
        <w:separator/>
      </w:r>
    </w:p>
    <w:p w14:paraId="057EEB7C" w14:textId="77777777" w:rsidR="00623CE9" w:rsidRDefault="00623CE9" w:rsidP="00B53F07"/>
    <w:p w14:paraId="711CA98B" w14:textId="77777777" w:rsidR="00623CE9" w:rsidRDefault="00623CE9"/>
    <w:p w14:paraId="73A12DDB" w14:textId="77777777" w:rsidR="00623CE9" w:rsidRDefault="00623CE9"/>
    <w:p w14:paraId="09692E36" w14:textId="77777777" w:rsidR="00623CE9" w:rsidRDefault="00623CE9"/>
    <w:p w14:paraId="231E86A4" w14:textId="77777777" w:rsidR="00623CE9" w:rsidRDefault="00623CE9"/>
    <w:p w14:paraId="651FFDD2" w14:textId="77777777" w:rsidR="00623CE9" w:rsidRDefault="00623CE9"/>
    <w:p w14:paraId="17593CA1" w14:textId="77777777" w:rsidR="00623CE9" w:rsidRDefault="00623CE9"/>
  </w:endnote>
  <w:endnote w:type="continuationSeparator" w:id="0">
    <w:p w14:paraId="6BAA9C98" w14:textId="77777777" w:rsidR="00623CE9" w:rsidRDefault="00623CE9" w:rsidP="00B53F07">
      <w:r>
        <w:continuationSeparator/>
      </w:r>
    </w:p>
    <w:p w14:paraId="0B466F4E" w14:textId="77777777" w:rsidR="00623CE9" w:rsidRDefault="00623CE9" w:rsidP="00B53F07"/>
    <w:p w14:paraId="2828AF05" w14:textId="77777777" w:rsidR="00623CE9" w:rsidRDefault="00623CE9"/>
    <w:p w14:paraId="3BCF28AF" w14:textId="77777777" w:rsidR="00623CE9" w:rsidRDefault="00623CE9"/>
    <w:p w14:paraId="1558A18F" w14:textId="77777777" w:rsidR="00623CE9" w:rsidRDefault="00623CE9"/>
    <w:p w14:paraId="043AB894" w14:textId="77777777" w:rsidR="00623CE9" w:rsidRDefault="00623CE9"/>
    <w:p w14:paraId="5BC7C022" w14:textId="77777777" w:rsidR="00623CE9" w:rsidRDefault="00623CE9"/>
    <w:p w14:paraId="1922C54D" w14:textId="77777777" w:rsidR="00623CE9" w:rsidRDefault="00623C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Courier New"/>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1" w:usb1="00000000" w:usb2="00000000" w:usb3="00000000" w:csb0="00000013" w:csb1="00000000"/>
  </w:font>
  <w:font w:name=".VnArialH">
    <w:altName w:val="Calibri"/>
    <w:charset w:val="00"/>
    <w:family w:val="swiss"/>
    <w:pitch w:val="variable"/>
    <w:sig w:usb0="00000005" w:usb1="00000000" w:usb2="00000000" w:usb3="00000000" w:csb0="00000003" w:csb1="00000000"/>
  </w:font>
  <w:font w:name=".VnArial">
    <w:altName w:val="Calibri"/>
    <w:charset w:val="00"/>
    <w:family w:val="swiss"/>
    <w:pitch w:val="variable"/>
    <w:sig w:usb0="00000001" w:usb1="00000000" w:usb2="00000000" w:usb3="00000000" w:csb0="0000001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wis721 BlkEx B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C89E" w14:textId="77777777" w:rsidR="00623CE9" w:rsidRDefault="00623CE9" w:rsidP="00B53F07">
      <w:r>
        <w:separator/>
      </w:r>
    </w:p>
    <w:p w14:paraId="7BA25167" w14:textId="77777777" w:rsidR="00623CE9" w:rsidRDefault="00623CE9" w:rsidP="00B53F07"/>
    <w:p w14:paraId="1D19CDF0" w14:textId="77777777" w:rsidR="00623CE9" w:rsidRDefault="00623CE9"/>
    <w:p w14:paraId="01FE2ADC" w14:textId="77777777" w:rsidR="00623CE9" w:rsidRDefault="00623CE9"/>
    <w:p w14:paraId="0EBEF605" w14:textId="77777777" w:rsidR="00623CE9" w:rsidRDefault="00623CE9"/>
    <w:p w14:paraId="4EF0C4DB" w14:textId="77777777" w:rsidR="00623CE9" w:rsidRDefault="00623CE9"/>
    <w:p w14:paraId="05BCE865" w14:textId="77777777" w:rsidR="00623CE9" w:rsidRDefault="00623CE9"/>
    <w:p w14:paraId="3B2C0E35" w14:textId="77777777" w:rsidR="00623CE9" w:rsidRDefault="00623CE9"/>
  </w:footnote>
  <w:footnote w:type="continuationSeparator" w:id="0">
    <w:p w14:paraId="763CE0EC" w14:textId="77777777" w:rsidR="00623CE9" w:rsidRDefault="00623CE9" w:rsidP="00B53F07">
      <w:r>
        <w:continuationSeparator/>
      </w:r>
    </w:p>
    <w:p w14:paraId="188DAF41" w14:textId="77777777" w:rsidR="00623CE9" w:rsidRDefault="00623CE9" w:rsidP="00B53F07"/>
    <w:p w14:paraId="0E890B49" w14:textId="77777777" w:rsidR="00623CE9" w:rsidRDefault="00623CE9"/>
    <w:p w14:paraId="3A82AB9D" w14:textId="77777777" w:rsidR="00623CE9" w:rsidRDefault="00623CE9"/>
    <w:p w14:paraId="41FE7370" w14:textId="77777777" w:rsidR="00623CE9" w:rsidRDefault="00623CE9"/>
    <w:p w14:paraId="599F5B84" w14:textId="77777777" w:rsidR="00623CE9" w:rsidRDefault="00623CE9"/>
    <w:p w14:paraId="5186A9E6" w14:textId="77777777" w:rsidR="00623CE9" w:rsidRDefault="00623CE9"/>
    <w:p w14:paraId="3630B951" w14:textId="77777777" w:rsidR="00623CE9" w:rsidRDefault="00623C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B793" w14:textId="77777777" w:rsidR="00F628BD" w:rsidRDefault="00F628BD"/>
  <w:p w14:paraId="39DB5114" w14:textId="77777777" w:rsidR="00F628BD" w:rsidRDefault="00F628BD"/>
  <w:p w14:paraId="2DC23B77" w14:textId="77777777" w:rsidR="00F628BD" w:rsidRDefault="00F628BD" w:rsidP="00E6020D"/>
  <w:p w14:paraId="0F701DD9" w14:textId="77777777" w:rsidR="00F628BD" w:rsidRDefault="00F628BD" w:rsidP="006C26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5pt;height:11.5pt" o:bullet="t">
        <v:imagedata r:id="rId1" o:title="mso38"/>
      </v:shape>
    </w:pict>
  </w:numPicBullet>
  <w:abstractNum w:abstractNumId="0" w15:restartNumberingAfterBreak="0">
    <w:nsid w:val="FFFFFF88"/>
    <w:multiLevelType w:val="singleLevel"/>
    <w:tmpl w:val="6A9C7F4C"/>
    <w:lvl w:ilvl="0">
      <w:start w:val="1"/>
      <w:numFmt w:val="decimal"/>
      <w:pStyle w:val="ListNumber"/>
      <w:lvlText w:val="%1."/>
      <w:lvlJc w:val="left"/>
      <w:pPr>
        <w:tabs>
          <w:tab w:val="num" w:pos="360"/>
        </w:tabs>
        <w:ind w:left="360" w:hanging="360"/>
      </w:pPr>
    </w:lvl>
  </w:abstractNum>
  <w:abstractNum w:abstractNumId="1"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2" w15:restartNumberingAfterBreak="0">
    <w:nsid w:val="074C0DCF"/>
    <w:multiLevelType w:val="multilevel"/>
    <w:tmpl w:val="75662CB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4"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5" w15:restartNumberingAfterBreak="0">
    <w:nsid w:val="0F65595F"/>
    <w:multiLevelType w:val="multilevel"/>
    <w:tmpl w:val="30BE659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041325D"/>
    <w:multiLevelType w:val="multilevel"/>
    <w:tmpl w:val="298A0316"/>
    <w:lvl w:ilvl="0">
      <w:start w:val="1"/>
      <w:numFmt w:val="decimal"/>
      <w:lvlText w:val="%1."/>
      <w:lvlJc w:val="left"/>
      <w:pPr>
        <w:tabs>
          <w:tab w:val="num" w:pos="360"/>
        </w:tabs>
        <w:ind w:left="360" w:hanging="360"/>
      </w:pPr>
    </w:lvl>
    <w:lvl w:ilvl="1">
      <w:start w:val="1"/>
      <w:numFmt w:val="decimal"/>
      <w:lvlText w:val="%1.%2."/>
      <w:lvlJc w:val="left"/>
      <w:pPr>
        <w:tabs>
          <w:tab w:val="num" w:pos="567"/>
        </w:tabs>
        <w:ind w:left="567" w:hanging="567"/>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8"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9"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0" w15:restartNumberingAfterBreak="0">
    <w:nsid w:val="1F3B5370"/>
    <w:multiLevelType w:val="hybridMultilevel"/>
    <w:tmpl w:val="45728402"/>
    <w:lvl w:ilvl="0" w:tplc="FFFFFFFF">
      <w:numFmt w:val="bullet"/>
      <w:pStyle w:val="MyNormal"/>
      <w:lvlText w:val="-"/>
      <w:lvlJc w:val="left"/>
      <w:pPr>
        <w:tabs>
          <w:tab w:val="num" w:pos="360"/>
        </w:tabs>
        <w:ind w:left="360" w:hanging="360"/>
      </w:pPr>
      <w:rPr>
        <w:rFonts w:ascii="Times New Roman" w:eastAsia="Times New Roman" w:hAnsi="Times New Roman" w:cs="Times New Roman" w:hint="default"/>
      </w:rPr>
    </w:lvl>
    <w:lvl w:ilvl="1" w:tplc="55C4C72C">
      <w:start w:val="1"/>
      <w:numFmt w:val="bullet"/>
      <w:lvlText w:val="o"/>
      <w:lvlJc w:val="left"/>
      <w:pPr>
        <w:tabs>
          <w:tab w:val="num" w:pos="1780"/>
        </w:tabs>
        <w:ind w:left="1780" w:hanging="360"/>
      </w:pPr>
      <w:rPr>
        <w:rFonts w:ascii="Courier New" w:hAnsi="Courier New" w:cs="Courier New" w:hint="default"/>
      </w:rPr>
    </w:lvl>
    <w:lvl w:ilvl="2" w:tplc="FFFFFFFF">
      <w:start w:val="1"/>
      <w:numFmt w:val="bullet"/>
      <w:lvlText w:val=""/>
      <w:lvlPicBulletId w:val="0"/>
      <w:lvlJc w:val="left"/>
      <w:pPr>
        <w:tabs>
          <w:tab w:val="num" w:pos="2500"/>
        </w:tabs>
        <w:ind w:left="2500" w:hanging="360"/>
      </w:pPr>
      <w:rPr>
        <w:rFonts w:ascii="Symbol" w:hAnsi="Symbol" w:hint="default"/>
      </w:rPr>
    </w:lvl>
    <w:lvl w:ilvl="3" w:tplc="FFFFFFFF">
      <w:start w:val="1"/>
      <w:numFmt w:val="bullet"/>
      <w:lvlText w:val=""/>
      <w:lvlJc w:val="left"/>
      <w:pPr>
        <w:tabs>
          <w:tab w:val="num" w:pos="3220"/>
        </w:tabs>
        <w:ind w:left="3220" w:hanging="360"/>
      </w:pPr>
      <w:rPr>
        <w:rFonts w:ascii="Symbol" w:hAnsi="Symbol" w:hint="default"/>
      </w:rPr>
    </w:lvl>
    <w:lvl w:ilvl="4" w:tplc="FFFFFFFF">
      <w:start w:val="1"/>
      <w:numFmt w:val="bullet"/>
      <w:lvlText w:val="o"/>
      <w:lvlJc w:val="left"/>
      <w:pPr>
        <w:tabs>
          <w:tab w:val="num" w:pos="3940"/>
        </w:tabs>
        <w:ind w:left="3940" w:hanging="360"/>
      </w:pPr>
      <w:rPr>
        <w:rFonts w:ascii="Courier New" w:hAnsi="Courier New" w:cs="Courier New" w:hint="default"/>
      </w:rPr>
    </w:lvl>
    <w:lvl w:ilvl="5" w:tplc="FFFFFFFF">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ourier New"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11" w15:restartNumberingAfterBreak="0">
    <w:nsid w:val="2368015F"/>
    <w:multiLevelType w:val="singleLevel"/>
    <w:tmpl w:val="0409000F"/>
    <w:lvl w:ilvl="0">
      <w:start w:val="1"/>
      <w:numFmt w:val="decimal"/>
      <w:pStyle w:val="References"/>
      <w:lvlText w:val="%1."/>
      <w:lvlJc w:val="left"/>
      <w:pPr>
        <w:tabs>
          <w:tab w:val="num" w:pos="360"/>
        </w:tabs>
        <w:ind w:left="360" w:hanging="360"/>
      </w:pPr>
    </w:lvl>
  </w:abstractNum>
  <w:abstractNum w:abstractNumId="12"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3" w15:restartNumberingAfterBreak="0">
    <w:nsid w:val="24E35CEC"/>
    <w:multiLevelType w:val="hybridMultilevel"/>
    <w:tmpl w:val="4B4640C2"/>
    <w:lvl w:ilvl="0" w:tplc="5C58208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54A4F5E"/>
    <w:multiLevelType w:val="singleLevel"/>
    <w:tmpl w:val="9B1ABC72"/>
    <w:lvl w:ilvl="0">
      <w:numFmt w:val="bullet"/>
      <w:pStyle w:val="Vidu"/>
      <w:lvlText w:val="-"/>
      <w:lvlJc w:val="left"/>
      <w:pPr>
        <w:tabs>
          <w:tab w:val="num" w:pos="795"/>
        </w:tabs>
        <w:ind w:left="795" w:hanging="360"/>
      </w:pPr>
      <w:rPr>
        <w:rFonts w:hint="default"/>
      </w:rPr>
    </w:lvl>
  </w:abstractNum>
  <w:abstractNum w:abstractNumId="15" w15:restartNumberingAfterBreak="0">
    <w:nsid w:val="2C305CE0"/>
    <w:multiLevelType w:val="singleLevel"/>
    <w:tmpl w:val="C930AA2E"/>
    <w:lvl w:ilvl="0">
      <w:start w:val="1"/>
      <w:numFmt w:val="bullet"/>
      <w:pStyle w:val="ListBullet"/>
      <w:lvlText w:val=""/>
      <w:lvlJc w:val="left"/>
      <w:pPr>
        <w:tabs>
          <w:tab w:val="num" w:pos="0"/>
        </w:tabs>
        <w:ind w:left="992" w:hanging="283"/>
      </w:pPr>
      <w:rPr>
        <w:rFonts w:ascii="Symbol" w:hAnsi="Symbol" w:cs="Times New Roman" w:hint="default"/>
      </w:rPr>
    </w:lvl>
  </w:abstractNum>
  <w:abstractNum w:abstractNumId="16" w15:restartNumberingAfterBreak="0">
    <w:nsid w:val="2D4C0341"/>
    <w:multiLevelType w:val="multilevel"/>
    <w:tmpl w:val="7F94F37C"/>
    <w:lvl w:ilvl="0">
      <w:start w:val="1"/>
      <w:numFmt w:val="decimal"/>
      <w:lvlText w:val="%1."/>
      <w:lvlJc w:val="left"/>
      <w:pPr>
        <w:ind w:left="720" w:hanging="360"/>
      </w:pPr>
      <w:rPr>
        <w:rFonts w:hint="default"/>
      </w:rPr>
    </w:lvl>
    <w:lvl w:ilvl="1">
      <w:start w:val="5"/>
      <w:numFmt w:val="decimal"/>
      <w:isLgl/>
      <w:lvlText w:val="%1.%2"/>
      <w:lvlJc w:val="left"/>
      <w:pPr>
        <w:ind w:left="1410" w:hanging="810"/>
      </w:pPr>
      <w:rPr>
        <w:rFonts w:hint="default"/>
      </w:rPr>
    </w:lvl>
    <w:lvl w:ilvl="2">
      <w:start w:val="3"/>
      <w:numFmt w:val="decimal"/>
      <w:isLgl/>
      <w:lvlText w:val="%1.%2.%3"/>
      <w:lvlJc w:val="left"/>
      <w:pPr>
        <w:ind w:left="1650" w:hanging="81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300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840" w:hanging="1800"/>
      </w:pPr>
      <w:rPr>
        <w:rFonts w:hint="default"/>
      </w:rPr>
    </w:lvl>
    <w:lvl w:ilvl="8">
      <w:start w:val="1"/>
      <w:numFmt w:val="decimal"/>
      <w:isLgl/>
      <w:lvlText w:val="%1.%2.%3.%4.%5.%6.%7.%8.%9"/>
      <w:lvlJc w:val="left"/>
      <w:pPr>
        <w:ind w:left="4440" w:hanging="2160"/>
      </w:pPr>
      <w:rPr>
        <w:rFonts w:hint="default"/>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72677A9"/>
    <w:multiLevelType w:val="multilevel"/>
    <w:tmpl w:val="BE2C3196"/>
    <w:lvl w:ilvl="0">
      <w:start w:val="4"/>
      <w:numFmt w:val="decimal"/>
      <w:lvlText w:val="%1"/>
      <w:lvlJc w:val="left"/>
      <w:pPr>
        <w:ind w:left="600" w:hanging="600"/>
      </w:pPr>
      <w:rPr>
        <w:rFonts w:hint="default"/>
      </w:rPr>
    </w:lvl>
    <w:lvl w:ilvl="1">
      <w:start w:val="2"/>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0" w15:restartNumberingAfterBreak="0">
    <w:nsid w:val="3CD922D9"/>
    <w:multiLevelType w:val="singleLevel"/>
    <w:tmpl w:val="A4283304"/>
    <w:lvl w:ilvl="0">
      <w:start w:val="1"/>
      <w:numFmt w:val="bullet"/>
      <w:pStyle w:val="Tailieu"/>
      <w:lvlText w:val=""/>
      <w:lvlJc w:val="left"/>
      <w:pPr>
        <w:tabs>
          <w:tab w:val="num" w:pos="360"/>
        </w:tabs>
        <w:ind w:left="360" w:hanging="360"/>
      </w:pPr>
      <w:rPr>
        <w:rFonts w:ascii="Wingdings" w:hAnsi="Wingdings" w:cs="Times New Roman" w:hint="default"/>
      </w:rPr>
    </w:lvl>
  </w:abstractNum>
  <w:abstractNum w:abstractNumId="21"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2" w15:restartNumberingAfterBreak="0">
    <w:nsid w:val="435266B3"/>
    <w:multiLevelType w:val="multilevel"/>
    <w:tmpl w:val="36CCA61E"/>
    <w:lvl w:ilvl="0">
      <w:start w:val="4"/>
      <w:numFmt w:val="decimal"/>
      <w:lvlText w:val="%1"/>
      <w:lvlJc w:val="left"/>
      <w:pPr>
        <w:ind w:left="600" w:hanging="600"/>
      </w:pPr>
      <w:rPr>
        <w:rFonts w:hint="default"/>
      </w:rPr>
    </w:lvl>
    <w:lvl w:ilvl="1">
      <w:start w:val="2"/>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4"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5"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26" w15:restartNumberingAfterBreak="0">
    <w:nsid w:val="4C7F7BA6"/>
    <w:multiLevelType w:val="hybridMultilevel"/>
    <w:tmpl w:val="FAA2E5DE"/>
    <w:lvl w:ilvl="0" w:tplc="DD185A16">
      <w:start w:val="1"/>
      <w:numFmt w:val="decimal"/>
      <w:pStyle w:val="Caption"/>
      <w:lvlText w:val="Hình %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541D158F"/>
    <w:multiLevelType w:val="hybridMultilevel"/>
    <w:tmpl w:val="7F7C3996"/>
    <w:lvl w:ilvl="0" w:tplc="BF1062A4">
      <w:numFmt w:val="bullet"/>
      <w:lvlText w:val="-"/>
      <w:lvlJc w:val="left"/>
      <w:pPr>
        <w:ind w:left="927" w:hanging="360"/>
      </w:pPr>
      <w:rPr>
        <w:rFonts w:ascii="Calibri" w:eastAsia="Calibri" w:hAnsi="Calibri" w:cs="Calibri" w:hint="default"/>
      </w:rPr>
    </w:lvl>
    <w:lvl w:ilvl="1" w:tplc="042A0003">
      <w:start w:val="1"/>
      <w:numFmt w:val="bullet"/>
      <w:lvlText w:val="o"/>
      <w:lvlJc w:val="left"/>
      <w:pPr>
        <w:ind w:left="644"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8" w15:restartNumberingAfterBreak="0">
    <w:nsid w:val="60F71D11"/>
    <w:multiLevelType w:val="multilevel"/>
    <w:tmpl w:val="76700AF0"/>
    <w:lvl w:ilvl="0">
      <w:start w:val="1"/>
      <w:numFmt w:val="decimal"/>
      <w:lvlText w:val="%1."/>
      <w:lvlJc w:val="left"/>
      <w:pPr>
        <w:ind w:left="360" w:hanging="360"/>
      </w:pPr>
    </w:lvl>
    <w:lvl w:ilvl="1">
      <w:start w:val="1"/>
      <w:numFmt w:val="decimal"/>
      <w:lvlText w:val="%1.%2."/>
      <w:lvlJc w:val="left"/>
      <w:pPr>
        <w:ind w:left="567" w:hanging="567"/>
      </w:pPr>
    </w:lvl>
    <w:lvl w:ilvl="2">
      <w:start w:val="1"/>
      <w:numFmt w:val="decimal"/>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42C3BDD"/>
    <w:multiLevelType w:val="multilevel"/>
    <w:tmpl w:val="30BE659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645F6668"/>
    <w:multiLevelType w:val="hybridMultilevel"/>
    <w:tmpl w:val="A64AF5F8"/>
    <w:lvl w:ilvl="0" w:tplc="5C582086">
      <w:start w:val="1"/>
      <w:numFmt w:val="bullet"/>
      <w:lvlText w:val=""/>
      <w:lvlJc w:val="left"/>
      <w:pPr>
        <w:ind w:left="927" w:hanging="360"/>
      </w:pPr>
      <w:rPr>
        <w:rFonts w:ascii="Symbol" w:hAnsi="Symbol" w:hint="default"/>
      </w:rPr>
    </w:lvl>
    <w:lvl w:ilvl="1" w:tplc="FFFFFFFF">
      <w:start w:val="1"/>
      <w:numFmt w:val="bullet"/>
      <w:lvlText w:val="o"/>
      <w:lvlJc w:val="left"/>
      <w:pPr>
        <w:ind w:left="644"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
      <w:lvlJc w:val="left"/>
      <w:pPr>
        <w:ind w:left="3807" w:hanging="360"/>
      </w:pPr>
      <w:rPr>
        <w:rFonts w:ascii="Wingdings" w:hAnsi="Wingdings"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1"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32"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3"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34"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35" w15:restartNumberingAfterBreak="0">
    <w:nsid w:val="6D017ECE"/>
    <w:multiLevelType w:val="hybridMultilevel"/>
    <w:tmpl w:val="DFB017F6"/>
    <w:lvl w:ilvl="0" w:tplc="048CE8A0">
      <w:start w:val="1"/>
      <w:numFmt w:val="decimal"/>
      <w:lvlText w:val="4.1.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37"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38"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39"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40"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41" w15:restartNumberingAfterBreak="0">
    <w:nsid w:val="75DF2C67"/>
    <w:multiLevelType w:val="multilevel"/>
    <w:tmpl w:val="B41E64F4"/>
    <w:lvl w:ilvl="0">
      <w:start w:val="4"/>
      <w:numFmt w:val="decimal"/>
      <w:lvlText w:val="%1"/>
      <w:lvlJc w:val="left"/>
      <w:pPr>
        <w:ind w:left="660" w:hanging="660"/>
      </w:pPr>
      <w:rPr>
        <w:rFonts w:hint="default"/>
      </w:rPr>
    </w:lvl>
    <w:lvl w:ilvl="1">
      <w:start w:val="5"/>
      <w:numFmt w:val="decimal"/>
      <w:lvlText w:val="%1.%2"/>
      <w:lvlJc w:val="left"/>
      <w:pPr>
        <w:ind w:left="102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3272"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76266620"/>
    <w:multiLevelType w:val="hybridMultilevel"/>
    <w:tmpl w:val="A502D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9040DA"/>
    <w:multiLevelType w:val="hybridMultilevel"/>
    <w:tmpl w:val="EFF88DC4"/>
    <w:lvl w:ilvl="0" w:tplc="B9AECE9C">
      <w:start w:val="1"/>
      <w:numFmt w:val="bullet"/>
      <w:pStyle w:val="emrule1"/>
      <w:lvlText w:val=""/>
      <w:lvlJc w:val="left"/>
      <w:pPr>
        <w:tabs>
          <w:tab w:val="num" w:pos="1211"/>
        </w:tabs>
        <w:ind w:left="1191" w:hanging="340"/>
      </w:pPr>
      <w:rPr>
        <w:rFonts w:ascii="Symbol" w:hAnsi="Symbol" w:hint="default"/>
      </w:rPr>
    </w:lvl>
    <w:lvl w:ilvl="1" w:tplc="D9EA5F72">
      <w:start w:val="1"/>
      <w:numFmt w:val="decimal"/>
      <w:lvlText w:val="%2."/>
      <w:lvlJc w:val="left"/>
      <w:pPr>
        <w:tabs>
          <w:tab w:val="num" w:pos="2007"/>
        </w:tabs>
        <w:ind w:left="2007" w:hanging="360"/>
      </w:pPr>
    </w:lvl>
    <w:lvl w:ilvl="2" w:tplc="207C9E34" w:tentative="1">
      <w:start w:val="1"/>
      <w:numFmt w:val="bullet"/>
      <w:lvlText w:val=""/>
      <w:lvlJc w:val="left"/>
      <w:pPr>
        <w:tabs>
          <w:tab w:val="num" w:pos="2727"/>
        </w:tabs>
        <w:ind w:left="2727" w:hanging="360"/>
      </w:pPr>
      <w:rPr>
        <w:rFonts w:ascii="Wingdings" w:hAnsi="Wingdings" w:hint="default"/>
      </w:rPr>
    </w:lvl>
    <w:lvl w:ilvl="3" w:tplc="B930D6CA" w:tentative="1">
      <w:start w:val="1"/>
      <w:numFmt w:val="bullet"/>
      <w:lvlText w:val=""/>
      <w:lvlJc w:val="left"/>
      <w:pPr>
        <w:tabs>
          <w:tab w:val="num" w:pos="3447"/>
        </w:tabs>
        <w:ind w:left="3447" w:hanging="360"/>
      </w:pPr>
      <w:rPr>
        <w:rFonts w:ascii="Symbol" w:hAnsi="Symbol" w:hint="default"/>
      </w:rPr>
    </w:lvl>
    <w:lvl w:ilvl="4" w:tplc="B4AA5C6A" w:tentative="1">
      <w:start w:val="1"/>
      <w:numFmt w:val="bullet"/>
      <w:lvlText w:val="o"/>
      <w:lvlJc w:val="left"/>
      <w:pPr>
        <w:tabs>
          <w:tab w:val="num" w:pos="4167"/>
        </w:tabs>
        <w:ind w:left="4167" w:hanging="360"/>
      </w:pPr>
      <w:rPr>
        <w:rFonts w:ascii="Courier New" w:hAnsi="Courier New" w:hint="default"/>
      </w:rPr>
    </w:lvl>
    <w:lvl w:ilvl="5" w:tplc="A81CCFD6" w:tentative="1">
      <w:start w:val="1"/>
      <w:numFmt w:val="bullet"/>
      <w:lvlText w:val=""/>
      <w:lvlJc w:val="left"/>
      <w:pPr>
        <w:tabs>
          <w:tab w:val="num" w:pos="4887"/>
        </w:tabs>
        <w:ind w:left="4887" w:hanging="360"/>
      </w:pPr>
      <w:rPr>
        <w:rFonts w:ascii="Wingdings" w:hAnsi="Wingdings" w:hint="default"/>
      </w:rPr>
    </w:lvl>
    <w:lvl w:ilvl="6" w:tplc="C11011CA" w:tentative="1">
      <w:start w:val="1"/>
      <w:numFmt w:val="bullet"/>
      <w:lvlText w:val=""/>
      <w:lvlJc w:val="left"/>
      <w:pPr>
        <w:tabs>
          <w:tab w:val="num" w:pos="5607"/>
        </w:tabs>
        <w:ind w:left="5607" w:hanging="360"/>
      </w:pPr>
      <w:rPr>
        <w:rFonts w:ascii="Symbol" w:hAnsi="Symbol" w:hint="default"/>
      </w:rPr>
    </w:lvl>
    <w:lvl w:ilvl="7" w:tplc="CE46DD26" w:tentative="1">
      <w:start w:val="1"/>
      <w:numFmt w:val="bullet"/>
      <w:lvlText w:val="o"/>
      <w:lvlJc w:val="left"/>
      <w:pPr>
        <w:tabs>
          <w:tab w:val="num" w:pos="6327"/>
        </w:tabs>
        <w:ind w:left="6327" w:hanging="360"/>
      </w:pPr>
      <w:rPr>
        <w:rFonts w:ascii="Courier New" w:hAnsi="Courier New" w:hint="default"/>
      </w:rPr>
    </w:lvl>
    <w:lvl w:ilvl="8" w:tplc="7B20DFEE" w:tentative="1">
      <w:start w:val="1"/>
      <w:numFmt w:val="bullet"/>
      <w:lvlText w:val=""/>
      <w:lvlJc w:val="left"/>
      <w:pPr>
        <w:tabs>
          <w:tab w:val="num" w:pos="7047"/>
        </w:tabs>
        <w:ind w:left="7047" w:hanging="360"/>
      </w:pPr>
      <w:rPr>
        <w:rFonts w:ascii="Wingdings" w:hAnsi="Wingdings" w:hint="default"/>
      </w:rPr>
    </w:lvl>
  </w:abstractNum>
  <w:abstractNum w:abstractNumId="44" w15:restartNumberingAfterBreak="0">
    <w:nsid w:val="7B8500E7"/>
    <w:multiLevelType w:val="hybridMultilevel"/>
    <w:tmpl w:val="50AA1D28"/>
    <w:lvl w:ilvl="0" w:tplc="FFFFFFFF">
      <w:start w:val="16"/>
      <w:numFmt w:val="bullet"/>
      <w:pStyle w:val="DefaultParagraphFontParaCharCharCharCharChar"/>
      <w:lvlText w:val="–"/>
      <w:lvlJc w:val="left"/>
      <w:pPr>
        <w:tabs>
          <w:tab w:val="num" w:pos="922"/>
        </w:tabs>
        <w:ind w:left="922" w:hanging="360"/>
      </w:pPr>
      <w:rPr>
        <w:rFonts w:ascii="Times New Roman" w:eastAsia="Times New Roman" w:hAnsi="Times New Roman" w:cs="Times New Roman" w:hint="default"/>
      </w:rPr>
    </w:lvl>
    <w:lvl w:ilvl="1" w:tplc="FFFFFFFF">
      <w:start w:val="1"/>
      <w:numFmt w:val="bullet"/>
      <w:lvlText w:val="o"/>
      <w:lvlJc w:val="left"/>
      <w:pPr>
        <w:tabs>
          <w:tab w:val="num" w:pos="1642"/>
        </w:tabs>
        <w:ind w:left="1642" w:hanging="360"/>
      </w:pPr>
      <w:rPr>
        <w:rFonts w:ascii="Courier New" w:hAnsi="Courier New" w:cs="Courier New" w:hint="default"/>
      </w:rPr>
    </w:lvl>
    <w:lvl w:ilvl="2" w:tplc="FFFFFFFF" w:tentative="1">
      <w:start w:val="1"/>
      <w:numFmt w:val="bullet"/>
      <w:lvlText w:val=""/>
      <w:lvlJc w:val="left"/>
      <w:pPr>
        <w:tabs>
          <w:tab w:val="num" w:pos="2362"/>
        </w:tabs>
        <w:ind w:left="2362" w:hanging="360"/>
      </w:pPr>
      <w:rPr>
        <w:rFonts w:ascii="Wingdings" w:hAnsi="Wingdings" w:hint="default"/>
      </w:rPr>
    </w:lvl>
    <w:lvl w:ilvl="3" w:tplc="FFFFFFFF" w:tentative="1">
      <w:start w:val="1"/>
      <w:numFmt w:val="bullet"/>
      <w:lvlText w:val=""/>
      <w:lvlJc w:val="left"/>
      <w:pPr>
        <w:tabs>
          <w:tab w:val="num" w:pos="3082"/>
        </w:tabs>
        <w:ind w:left="3082" w:hanging="360"/>
      </w:pPr>
      <w:rPr>
        <w:rFonts w:ascii="Symbol" w:hAnsi="Symbol" w:hint="default"/>
      </w:rPr>
    </w:lvl>
    <w:lvl w:ilvl="4" w:tplc="FFFFFFFF" w:tentative="1">
      <w:start w:val="1"/>
      <w:numFmt w:val="bullet"/>
      <w:lvlText w:val="o"/>
      <w:lvlJc w:val="left"/>
      <w:pPr>
        <w:tabs>
          <w:tab w:val="num" w:pos="3802"/>
        </w:tabs>
        <w:ind w:left="3802" w:hanging="360"/>
      </w:pPr>
      <w:rPr>
        <w:rFonts w:ascii="Courier New" w:hAnsi="Courier New" w:cs="Courier New" w:hint="default"/>
      </w:rPr>
    </w:lvl>
    <w:lvl w:ilvl="5" w:tplc="FFFFFFFF" w:tentative="1">
      <w:start w:val="1"/>
      <w:numFmt w:val="bullet"/>
      <w:lvlText w:val=""/>
      <w:lvlJc w:val="left"/>
      <w:pPr>
        <w:tabs>
          <w:tab w:val="num" w:pos="4522"/>
        </w:tabs>
        <w:ind w:left="4522" w:hanging="360"/>
      </w:pPr>
      <w:rPr>
        <w:rFonts w:ascii="Wingdings" w:hAnsi="Wingdings" w:hint="default"/>
      </w:rPr>
    </w:lvl>
    <w:lvl w:ilvl="6" w:tplc="FFFFFFFF" w:tentative="1">
      <w:start w:val="1"/>
      <w:numFmt w:val="bullet"/>
      <w:lvlText w:val=""/>
      <w:lvlJc w:val="left"/>
      <w:pPr>
        <w:tabs>
          <w:tab w:val="num" w:pos="5242"/>
        </w:tabs>
        <w:ind w:left="5242" w:hanging="360"/>
      </w:pPr>
      <w:rPr>
        <w:rFonts w:ascii="Symbol" w:hAnsi="Symbol" w:hint="default"/>
      </w:rPr>
    </w:lvl>
    <w:lvl w:ilvl="7" w:tplc="FFFFFFFF" w:tentative="1">
      <w:start w:val="1"/>
      <w:numFmt w:val="bullet"/>
      <w:lvlText w:val="o"/>
      <w:lvlJc w:val="left"/>
      <w:pPr>
        <w:tabs>
          <w:tab w:val="num" w:pos="5962"/>
        </w:tabs>
        <w:ind w:left="5962" w:hanging="360"/>
      </w:pPr>
      <w:rPr>
        <w:rFonts w:ascii="Courier New" w:hAnsi="Courier New" w:cs="Courier New" w:hint="default"/>
      </w:rPr>
    </w:lvl>
    <w:lvl w:ilvl="8" w:tplc="FFFFFFFF" w:tentative="1">
      <w:start w:val="1"/>
      <w:numFmt w:val="bullet"/>
      <w:lvlText w:val=""/>
      <w:lvlJc w:val="left"/>
      <w:pPr>
        <w:tabs>
          <w:tab w:val="num" w:pos="6682"/>
        </w:tabs>
        <w:ind w:left="6682" w:hanging="360"/>
      </w:pPr>
      <w:rPr>
        <w:rFonts w:ascii="Wingdings" w:hAnsi="Wingdings" w:hint="default"/>
      </w:rPr>
    </w:lvl>
  </w:abstractNum>
  <w:num w:numId="1" w16cid:durableId="1754424958">
    <w:abstractNumId w:val="11"/>
  </w:num>
  <w:num w:numId="2" w16cid:durableId="221791881">
    <w:abstractNumId w:val="6"/>
  </w:num>
  <w:num w:numId="3" w16cid:durableId="1008672843">
    <w:abstractNumId w:val="20"/>
  </w:num>
  <w:num w:numId="4" w16cid:durableId="1818060667">
    <w:abstractNumId w:val="14"/>
  </w:num>
  <w:num w:numId="5" w16cid:durableId="911083283">
    <w:abstractNumId w:val="0"/>
  </w:num>
  <w:num w:numId="6" w16cid:durableId="1836261279">
    <w:abstractNumId w:val="39"/>
  </w:num>
  <w:num w:numId="7" w16cid:durableId="1608268949">
    <w:abstractNumId w:val="6"/>
  </w:num>
  <w:num w:numId="8" w16cid:durableId="1591893150">
    <w:abstractNumId w:val="15"/>
  </w:num>
  <w:num w:numId="9" w16cid:durableId="449669607">
    <w:abstractNumId w:val="44"/>
  </w:num>
  <w:num w:numId="10" w16cid:durableId="1359308705">
    <w:abstractNumId w:val="43"/>
  </w:num>
  <w:num w:numId="11" w16cid:durableId="1948001153">
    <w:abstractNumId w:val="17"/>
  </w:num>
  <w:num w:numId="12" w16cid:durableId="211620793">
    <w:abstractNumId w:val="10"/>
  </w:num>
  <w:num w:numId="13" w16cid:durableId="454980466">
    <w:abstractNumId w:val="27"/>
  </w:num>
  <w:num w:numId="14" w16cid:durableId="874543287">
    <w:abstractNumId w:val="26"/>
  </w:num>
  <w:num w:numId="15" w16cid:durableId="1979143342">
    <w:abstractNumId w:val="2"/>
  </w:num>
  <w:num w:numId="16" w16cid:durableId="221913242">
    <w:abstractNumId w:val="35"/>
  </w:num>
  <w:num w:numId="17" w16cid:durableId="63332689">
    <w:abstractNumId w:val="5"/>
  </w:num>
  <w:num w:numId="18" w16cid:durableId="1120682922">
    <w:abstractNumId w:val="18"/>
  </w:num>
  <w:num w:numId="19" w16cid:durableId="1022896074">
    <w:abstractNumId w:val="41"/>
  </w:num>
  <w:num w:numId="20" w16cid:durableId="829640970">
    <w:abstractNumId w:val="41"/>
    <w:lvlOverride w:ilvl="0">
      <w:startOverride w:val="4"/>
    </w:lvlOverride>
    <w:lvlOverride w:ilvl="1">
      <w:startOverride w:val="5"/>
    </w:lvlOverride>
    <w:lvlOverride w:ilvl="2">
      <w:startOverride w:val="2"/>
    </w:lvlOverride>
    <w:lvlOverride w:ilvl="3">
      <w:startOverride w:val="1"/>
    </w:lvlOverride>
  </w:num>
  <w:num w:numId="21" w16cid:durableId="65274361">
    <w:abstractNumId w:val="16"/>
  </w:num>
  <w:num w:numId="22" w16cid:durableId="937444847">
    <w:abstractNumId w:val="22"/>
  </w:num>
  <w:num w:numId="23" w16cid:durableId="689065509">
    <w:abstractNumId w:val="41"/>
    <w:lvlOverride w:ilvl="0">
      <w:startOverride w:val="4"/>
    </w:lvlOverride>
    <w:lvlOverride w:ilvl="1">
      <w:startOverride w:val="6"/>
    </w:lvlOverride>
    <w:lvlOverride w:ilvl="2">
      <w:startOverride w:val="1"/>
    </w:lvlOverride>
  </w:num>
  <w:num w:numId="24" w16cid:durableId="1169827857">
    <w:abstractNumId w:val="41"/>
    <w:lvlOverride w:ilvl="0">
      <w:startOverride w:val="4"/>
    </w:lvlOverride>
    <w:lvlOverride w:ilvl="1">
      <w:startOverride w:val="5"/>
    </w:lvlOverride>
    <w:lvlOverride w:ilvl="2">
      <w:startOverride w:val="6"/>
    </w:lvlOverride>
  </w:num>
  <w:num w:numId="25" w16cid:durableId="877819010">
    <w:abstractNumId w:val="41"/>
    <w:lvlOverride w:ilvl="0">
      <w:startOverride w:val="4"/>
    </w:lvlOverride>
    <w:lvlOverride w:ilvl="1">
      <w:startOverride w:val="5"/>
    </w:lvlOverride>
    <w:lvlOverride w:ilvl="2">
      <w:startOverride w:val="1"/>
    </w:lvlOverride>
    <w:lvlOverride w:ilvl="3">
      <w:startOverride w:val="1"/>
    </w:lvlOverride>
  </w:num>
  <w:num w:numId="26" w16cid:durableId="1193226548">
    <w:abstractNumId w:val="41"/>
    <w:lvlOverride w:ilvl="0">
      <w:startOverride w:val="4"/>
    </w:lvlOverride>
    <w:lvlOverride w:ilvl="1">
      <w:startOverride w:val="5"/>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83006713">
    <w:abstractNumId w:val="29"/>
  </w:num>
  <w:num w:numId="28" w16cid:durableId="1435053235">
    <w:abstractNumId w:val="42"/>
  </w:num>
  <w:num w:numId="29" w16cid:durableId="1713117073">
    <w:abstractNumId w:val="28"/>
  </w:num>
  <w:num w:numId="30" w16cid:durableId="646476056">
    <w:abstractNumId w:val="41"/>
    <w:lvlOverride w:ilvl="0">
      <w:startOverride w:val="4"/>
    </w:lvlOverride>
    <w:lvlOverride w:ilvl="1">
      <w:startOverride w:val="5"/>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0758135">
    <w:abstractNumId w:val="30"/>
  </w:num>
  <w:num w:numId="32" w16cid:durableId="619381372">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23D"/>
    <w:rsid w:val="000015A4"/>
    <w:rsid w:val="000036E7"/>
    <w:rsid w:val="000041E1"/>
    <w:rsid w:val="00006231"/>
    <w:rsid w:val="00007124"/>
    <w:rsid w:val="00007699"/>
    <w:rsid w:val="00014DCD"/>
    <w:rsid w:val="000173BE"/>
    <w:rsid w:val="00017C94"/>
    <w:rsid w:val="00020A90"/>
    <w:rsid w:val="00024848"/>
    <w:rsid w:val="00026258"/>
    <w:rsid w:val="000279D9"/>
    <w:rsid w:val="00031009"/>
    <w:rsid w:val="00033338"/>
    <w:rsid w:val="00036688"/>
    <w:rsid w:val="00036944"/>
    <w:rsid w:val="00036D6F"/>
    <w:rsid w:val="00041A21"/>
    <w:rsid w:val="0004423D"/>
    <w:rsid w:val="0005090D"/>
    <w:rsid w:val="00050E06"/>
    <w:rsid w:val="00051050"/>
    <w:rsid w:val="00052A97"/>
    <w:rsid w:val="00052C53"/>
    <w:rsid w:val="00054EF3"/>
    <w:rsid w:val="000560E8"/>
    <w:rsid w:val="00057788"/>
    <w:rsid w:val="00061D7C"/>
    <w:rsid w:val="00061EA6"/>
    <w:rsid w:val="000620D2"/>
    <w:rsid w:val="000642A3"/>
    <w:rsid w:val="000824FC"/>
    <w:rsid w:val="00083571"/>
    <w:rsid w:val="00083C1C"/>
    <w:rsid w:val="00085FE3"/>
    <w:rsid w:val="00087709"/>
    <w:rsid w:val="00096B80"/>
    <w:rsid w:val="00097D39"/>
    <w:rsid w:val="000A0654"/>
    <w:rsid w:val="000A0999"/>
    <w:rsid w:val="000A3911"/>
    <w:rsid w:val="000A68F1"/>
    <w:rsid w:val="000B09E5"/>
    <w:rsid w:val="000B10BC"/>
    <w:rsid w:val="000B4416"/>
    <w:rsid w:val="000B4CCB"/>
    <w:rsid w:val="000B5C83"/>
    <w:rsid w:val="000B6A5B"/>
    <w:rsid w:val="000C055D"/>
    <w:rsid w:val="000C1AF1"/>
    <w:rsid w:val="000C3AFC"/>
    <w:rsid w:val="000C568F"/>
    <w:rsid w:val="000C7BE8"/>
    <w:rsid w:val="000D32C7"/>
    <w:rsid w:val="000D7A58"/>
    <w:rsid w:val="000E21F2"/>
    <w:rsid w:val="000E4C67"/>
    <w:rsid w:val="000E5715"/>
    <w:rsid w:val="000E5838"/>
    <w:rsid w:val="000E7453"/>
    <w:rsid w:val="000E7BB4"/>
    <w:rsid w:val="000F03E6"/>
    <w:rsid w:val="000F06AB"/>
    <w:rsid w:val="000F10C9"/>
    <w:rsid w:val="000F432E"/>
    <w:rsid w:val="000F48D3"/>
    <w:rsid w:val="000F5F97"/>
    <w:rsid w:val="000F69C9"/>
    <w:rsid w:val="00101177"/>
    <w:rsid w:val="00101F1B"/>
    <w:rsid w:val="00102240"/>
    <w:rsid w:val="001028E3"/>
    <w:rsid w:val="001046F0"/>
    <w:rsid w:val="00107E64"/>
    <w:rsid w:val="00120D0C"/>
    <w:rsid w:val="00120F3D"/>
    <w:rsid w:val="00122EC2"/>
    <w:rsid w:val="001253AA"/>
    <w:rsid w:val="001310A1"/>
    <w:rsid w:val="001329AE"/>
    <w:rsid w:val="00134D1E"/>
    <w:rsid w:val="001350E5"/>
    <w:rsid w:val="001355E9"/>
    <w:rsid w:val="00135B60"/>
    <w:rsid w:val="00136A59"/>
    <w:rsid w:val="001401B9"/>
    <w:rsid w:val="0014268E"/>
    <w:rsid w:val="001473B0"/>
    <w:rsid w:val="00147EC5"/>
    <w:rsid w:val="0015011A"/>
    <w:rsid w:val="00151B3F"/>
    <w:rsid w:val="00154C8C"/>
    <w:rsid w:val="0015502C"/>
    <w:rsid w:val="00156B98"/>
    <w:rsid w:val="00162A18"/>
    <w:rsid w:val="00163E36"/>
    <w:rsid w:val="00164045"/>
    <w:rsid w:val="00167D6F"/>
    <w:rsid w:val="00170619"/>
    <w:rsid w:val="001715C9"/>
    <w:rsid w:val="00171812"/>
    <w:rsid w:val="0017285A"/>
    <w:rsid w:val="0018126A"/>
    <w:rsid w:val="001834E6"/>
    <w:rsid w:val="00185255"/>
    <w:rsid w:val="001868FC"/>
    <w:rsid w:val="001917D6"/>
    <w:rsid w:val="001926AC"/>
    <w:rsid w:val="001956E7"/>
    <w:rsid w:val="001A1193"/>
    <w:rsid w:val="001A3319"/>
    <w:rsid w:val="001A47A6"/>
    <w:rsid w:val="001A4F05"/>
    <w:rsid w:val="001A5C44"/>
    <w:rsid w:val="001A6465"/>
    <w:rsid w:val="001A6BFD"/>
    <w:rsid w:val="001A770D"/>
    <w:rsid w:val="001A7EED"/>
    <w:rsid w:val="001B363E"/>
    <w:rsid w:val="001B3FF2"/>
    <w:rsid w:val="001B608D"/>
    <w:rsid w:val="001C09D1"/>
    <w:rsid w:val="001C2B47"/>
    <w:rsid w:val="001C3588"/>
    <w:rsid w:val="001C3E30"/>
    <w:rsid w:val="001C6F9D"/>
    <w:rsid w:val="001C7592"/>
    <w:rsid w:val="001D029E"/>
    <w:rsid w:val="001D0D67"/>
    <w:rsid w:val="001E43A8"/>
    <w:rsid w:val="001E43BA"/>
    <w:rsid w:val="001E6AF6"/>
    <w:rsid w:val="001F1DE2"/>
    <w:rsid w:val="001F7B2F"/>
    <w:rsid w:val="00202884"/>
    <w:rsid w:val="00214CEE"/>
    <w:rsid w:val="0021650D"/>
    <w:rsid w:val="00216839"/>
    <w:rsid w:val="00216DEC"/>
    <w:rsid w:val="0022208F"/>
    <w:rsid w:val="0022505F"/>
    <w:rsid w:val="002264E9"/>
    <w:rsid w:val="00232D97"/>
    <w:rsid w:val="00236962"/>
    <w:rsid w:val="0024006D"/>
    <w:rsid w:val="00246409"/>
    <w:rsid w:val="00247F5B"/>
    <w:rsid w:val="00252FFC"/>
    <w:rsid w:val="00254A5B"/>
    <w:rsid w:val="00255AFE"/>
    <w:rsid w:val="00257BD2"/>
    <w:rsid w:val="00261F3B"/>
    <w:rsid w:val="002705F9"/>
    <w:rsid w:val="00272E30"/>
    <w:rsid w:val="002773D6"/>
    <w:rsid w:val="00281D83"/>
    <w:rsid w:val="00282EFB"/>
    <w:rsid w:val="002834F8"/>
    <w:rsid w:val="002879BB"/>
    <w:rsid w:val="00291B1E"/>
    <w:rsid w:val="00292FAB"/>
    <w:rsid w:val="00293FE6"/>
    <w:rsid w:val="002971C8"/>
    <w:rsid w:val="00297646"/>
    <w:rsid w:val="002A2022"/>
    <w:rsid w:val="002A44DE"/>
    <w:rsid w:val="002B169F"/>
    <w:rsid w:val="002B1F74"/>
    <w:rsid w:val="002B21ED"/>
    <w:rsid w:val="002C60D9"/>
    <w:rsid w:val="002C6780"/>
    <w:rsid w:val="002D1E5A"/>
    <w:rsid w:val="002D1F1D"/>
    <w:rsid w:val="002D293D"/>
    <w:rsid w:val="002D63B6"/>
    <w:rsid w:val="002D6AA2"/>
    <w:rsid w:val="002E0EB4"/>
    <w:rsid w:val="002E55DE"/>
    <w:rsid w:val="002E63C4"/>
    <w:rsid w:val="002E7DFA"/>
    <w:rsid w:val="002F609A"/>
    <w:rsid w:val="00302B34"/>
    <w:rsid w:val="003032E4"/>
    <w:rsid w:val="00304941"/>
    <w:rsid w:val="00306947"/>
    <w:rsid w:val="00307107"/>
    <w:rsid w:val="003072AE"/>
    <w:rsid w:val="0031144C"/>
    <w:rsid w:val="0031475D"/>
    <w:rsid w:val="00314798"/>
    <w:rsid w:val="0031612C"/>
    <w:rsid w:val="00316673"/>
    <w:rsid w:val="00321E38"/>
    <w:rsid w:val="0032350B"/>
    <w:rsid w:val="00323F66"/>
    <w:rsid w:val="00327762"/>
    <w:rsid w:val="003302E2"/>
    <w:rsid w:val="00334BF0"/>
    <w:rsid w:val="003409F4"/>
    <w:rsid w:val="00340A12"/>
    <w:rsid w:val="0034166F"/>
    <w:rsid w:val="0034241E"/>
    <w:rsid w:val="0034611C"/>
    <w:rsid w:val="00352359"/>
    <w:rsid w:val="00354F6A"/>
    <w:rsid w:val="0035698D"/>
    <w:rsid w:val="00357527"/>
    <w:rsid w:val="00360DB3"/>
    <w:rsid w:val="00360F91"/>
    <w:rsid w:val="00362754"/>
    <w:rsid w:val="003629D3"/>
    <w:rsid w:val="00364EE1"/>
    <w:rsid w:val="003667A2"/>
    <w:rsid w:val="00371B51"/>
    <w:rsid w:val="00374BDD"/>
    <w:rsid w:val="00375CB3"/>
    <w:rsid w:val="00377586"/>
    <w:rsid w:val="003850D3"/>
    <w:rsid w:val="003905CE"/>
    <w:rsid w:val="00391DF7"/>
    <w:rsid w:val="00392DB7"/>
    <w:rsid w:val="003968F9"/>
    <w:rsid w:val="00396F13"/>
    <w:rsid w:val="003A16B6"/>
    <w:rsid w:val="003A514C"/>
    <w:rsid w:val="003B05C2"/>
    <w:rsid w:val="003B0662"/>
    <w:rsid w:val="003B35D5"/>
    <w:rsid w:val="003B386D"/>
    <w:rsid w:val="003B3D9E"/>
    <w:rsid w:val="003B6296"/>
    <w:rsid w:val="003C06CD"/>
    <w:rsid w:val="003C0EE7"/>
    <w:rsid w:val="003C17C1"/>
    <w:rsid w:val="003C2941"/>
    <w:rsid w:val="003C3E2F"/>
    <w:rsid w:val="003C5918"/>
    <w:rsid w:val="003C666F"/>
    <w:rsid w:val="003C6810"/>
    <w:rsid w:val="003D2460"/>
    <w:rsid w:val="003D4B7F"/>
    <w:rsid w:val="003D5818"/>
    <w:rsid w:val="003D6FB9"/>
    <w:rsid w:val="003E107C"/>
    <w:rsid w:val="003E137E"/>
    <w:rsid w:val="003E4881"/>
    <w:rsid w:val="003E5978"/>
    <w:rsid w:val="003E615D"/>
    <w:rsid w:val="003E6C16"/>
    <w:rsid w:val="003F17BD"/>
    <w:rsid w:val="003F6800"/>
    <w:rsid w:val="003F6961"/>
    <w:rsid w:val="0040177F"/>
    <w:rsid w:val="00402B23"/>
    <w:rsid w:val="004034A1"/>
    <w:rsid w:val="0040414F"/>
    <w:rsid w:val="004056EA"/>
    <w:rsid w:val="00406E07"/>
    <w:rsid w:val="0041028B"/>
    <w:rsid w:val="004120BB"/>
    <w:rsid w:val="00412E4D"/>
    <w:rsid w:val="004139A0"/>
    <w:rsid w:val="00414E86"/>
    <w:rsid w:val="0041568B"/>
    <w:rsid w:val="0041732A"/>
    <w:rsid w:val="00420622"/>
    <w:rsid w:val="00421BDC"/>
    <w:rsid w:val="004240E4"/>
    <w:rsid w:val="00425190"/>
    <w:rsid w:val="004260B1"/>
    <w:rsid w:val="00435B5C"/>
    <w:rsid w:val="00442DB6"/>
    <w:rsid w:val="00444FF0"/>
    <w:rsid w:val="00445839"/>
    <w:rsid w:val="004524E2"/>
    <w:rsid w:val="004572D6"/>
    <w:rsid w:val="00457B35"/>
    <w:rsid w:val="00462430"/>
    <w:rsid w:val="00466CCF"/>
    <w:rsid w:val="004710B6"/>
    <w:rsid w:val="004725CE"/>
    <w:rsid w:val="00473114"/>
    <w:rsid w:val="00482562"/>
    <w:rsid w:val="00483795"/>
    <w:rsid w:val="0048433E"/>
    <w:rsid w:val="00484491"/>
    <w:rsid w:val="00494109"/>
    <w:rsid w:val="00494535"/>
    <w:rsid w:val="00495D4C"/>
    <w:rsid w:val="004A0DB7"/>
    <w:rsid w:val="004A1B49"/>
    <w:rsid w:val="004B1E68"/>
    <w:rsid w:val="004B31EE"/>
    <w:rsid w:val="004B628B"/>
    <w:rsid w:val="004B7649"/>
    <w:rsid w:val="004C031E"/>
    <w:rsid w:val="004C2BA7"/>
    <w:rsid w:val="004C3B0B"/>
    <w:rsid w:val="004C6179"/>
    <w:rsid w:val="004C78D8"/>
    <w:rsid w:val="004D146C"/>
    <w:rsid w:val="004D2090"/>
    <w:rsid w:val="004D7F55"/>
    <w:rsid w:val="004E0966"/>
    <w:rsid w:val="004E4BF5"/>
    <w:rsid w:val="004E53FF"/>
    <w:rsid w:val="004F23CC"/>
    <w:rsid w:val="004F3CE1"/>
    <w:rsid w:val="004F5824"/>
    <w:rsid w:val="004F789D"/>
    <w:rsid w:val="00503870"/>
    <w:rsid w:val="00505777"/>
    <w:rsid w:val="00505F0C"/>
    <w:rsid w:val="00506BBE"/>
    <w:rsid w:val="0051148E"/>
    <w:rsid w:val="00512040"/>
    <w:rsid w:val="00512ADC"/>
    <w:rsid w:val="00512DEA"/>
    <w:rsid w:val="00513327"/>
    <w:rsid w:val="005133AF"/>
    <w:rsid w:val="00513568"/>
    <w:rsid w:val="00517366"/>
    <w:rsid w:val="005203B9"/>
    <w:rsid w:val="00521704"/>
    <w:rsid w:val="0052266D"/>
    <w:rsid w:val="005227FF"/>
    <w:rsid w:val="0052679B"/>
    <w:rsid w:val="005302DF"/>
    <w:rsid w:val="005302EF"/>
    <w:rsid w:val="0053083F"/>
    <w:rsid w:val="0053087D"/>
    <w:rsid w:val="00535F11"/>
    <w:rsid w:val="005370EB"/>
    <w:rsid w:val="00542498"/>
    <w:rsid w:val="005435E9"/>
    <w:rsid w:val="00543C44"/>
    <w:rsid w:val="00544246"/>
    <w:rsid w:val="0054499B"/>
    <w:rsid w:val="00546DE1"/>
    <w:rsid w:val="005473A1"/>
    <w:rsid w:val="005477B0"/>
    <w:rsid w:val="0055300A"/>
    <w:rsid w:val="00555051"/>
    <w:rsid w:val="005566D0"/>
    <w:rsid w:val="00560915"/>
    <w:rsid w:val="00562DAD"/>
    <w:rsid w:val="00565DE9"/>
    <w:rsid w:val="005668E0"/>
    <w:rsid w:val="00567C32"/>
    <w:rsid w:val="00570471"/>
    <w:rsid w:val="005743E3"/>
    <w:rsid w:val="00574915"/>
    <w:rsid w:val="00575777"/>
    <w:rsid w:val="00576E68"/>
    <w:rsid w:val="00577297"/>
    <w:rsid w:val="00577C4D"/>
    <w:rsid w:val="005814D0"/>
    <w:rsid w:val="0058174E"/>
    <w:rsid w:val="00582401"/>
    <w:rsid w:val="0058744A"/>
    <w:rsid w:val="0059321F"/>
    <w:rsid w:val="00593DBA"/>
    <w:rsid w:val="00594200"/>
    <w:rsid w:val="00597E88"/>
    <w:rsid w:val="005A3376"/>
    <w:rsid w:val="005A6024"/>
    <w:rsid w:val="005B0B6D"/>
    <w:rsid w:val="005C0A4E"/>
    <w:rsid w:val="005C109C"/>
    <w:rsid w:val="005C37CB"/>
    <w:rsid w:val="005C77EF"/>
    <w:rsid w:val="005D147A"/>
    <w:rsid w:val="005D2103"/>
    <w:rsid w:val="005D60F3"/>
    <w:rsid w:val="005D6936"/>
    <w:rsid w:val="005E643B"/>
    <w:rsid w:val="005E7DF6"/>
    <w:rsid w:val="005F5029"/>
    <w:rsid w:val="005F5288"/>
    <w:rsid w:val="005F7DC7"/>
    <w:rsid w:val="005F7DFF"/>
    <w:rsid w:val="00600ED9"/>
    <w:rsid w:val="00602395"/>
    <w:rsid w:val="00603524"/>
    <w:rsid w:val="00604FA9"/>
    <w:rsid w:val="006052C3"/>
    <w:rsid w:val="006110D7"/>
    <w:rsid w:val="00611ABD"/>
    <w:rsid w:val="00611BF4"/>
    <w:rsid w:val="00613E1E"/>
    <w:rsid w:val="00614A30"/>
    <w:rsid w:val="00615DD2"/>
    <w:rsid w:val="00616435"/>
    <w:rsid w:val="006175C7"/>
    <w:rsid w:val="00621A9F"/>
    <w:rsid w:val="00622009"/>
    <w:rsid w:val="006232F6"/>
    <w:rsid w:val="00623CE9"/>
    <w:rsid w:val="0062416B"/>
    <w:rsid w:val="0062748F"/>
    <w:rsid w:val="00627617"/>
    <w:rsid w:val="00630307"/>
    <w:rsid w:val="00630421"/>
    <w:rsid w:val="0063307F"/>
    <w:rsid w:val="00635F6E"/>
    <w:rsid w:val="00637157"/>
    <w:rsid w:val="00637E29"/>
    <w:rsid w:val="006411BC"/>
    <w:rsid w:val="00643C65"/>
    <w:rsid w:val="00644C95"/>
    <w:rsid w:val="00650327"/>
    <w:rsid w:val="006509B6"/>
    <w:rsid w:val="00650EF5"/>
    <w:rsid w:val="00654A8C"/>
    <w:rsid w:val="00656D1F"/>
    <w:rsid w:val="00657F0E"/>
    <w:rsid w:val="00660504"/>
    <w:rsid w:val="00661C95"/>
    <w:rsid w:val="006634BE"/>
    <w:rsid w:val="0067334A"/>
    <w:rsid w:val="00675289"/>
    <w:rsid w:val="00676515"/>
    <w:rsid w:val="00683865"/>
    <w:rsid w:val="00684CA4"/>
    <w:rsid w:val="0068634C"/>
    <w:rsid w:val="00686924"/>
    <w:rsid w:val="00690F42"/>
    <w:rsid w:val="006930A6"/>
    <w:rsid w:val="00697B54"/>
    <w:rsid w:val="00697FCC"/>
    <w:rsid w:val="00697FDB"/>
    <w:rsid w:val="006A16D7"/>
    <w:rsid w:val="006A7F7A"/>
    <w:rsid w:val="006B0C06"/>
    <w:rsid w:val="006B0C4A"/>
    <w:rsid w:val="006B5E50"/>
    <w:rsid w:val="006C0B2C"/>
    <w:rsid w:val="006C0DBD"/>
    <w:rsid w:val="006C1CC6"/>
    <w:rsid w:val="006C2205"/>
    <w:rsid w:val="006C26FA"/>
    <w:rsid w:val="006C2D34"/>
    <w:rsid w:val="006C3954"/>
    <w:rsid w:val="006D00A2"/>
    <w:rsid w:val="006D1D75"/>
    <w:rsid w:val="006D517C"/>
    <w:rsid w:val="006D7513"/>
    <w:rsid w:val="006E1809"/>
    <w:rsid w:val="006E1852"/>
    <w:rsid w:val="006E2EFC"/>
    <w:rsid w:val="006E34BF"/>
    <w:rsid w:val="006E74CC"/>
    <w:rsid w:val="006F158A"/>
    <w:rsid w:val="006F22E9"/>
    <w:rsid w:val="006F32B9"/>
    <w:rsid w:val="006F3F44"/>
    <w:rsid w:val="006F4483"/>
    <w:rsid w:val="006F4CB6"/>
    <w:rsid w:val="006F54FA"/>
    <w:rsid w:val="006F69F3"/>
    <w:rsid w:val="006F7022"/>
    <w:rsid w:val="0070197F"/>
    <w:rsid w:val="0070587D"/>
    <w:rsid w:val="00707D6F"/>
    <w:rsid w:val="007140F1"/>
    <w:rsid w:val="00715B4A"/>
    <w:rsid w:val="0072006F"/>
    <w:rsid w:val="0072181F"/>
    <w:rsid w:val="007253FE"/>
    <w:rsid w:val="00731BA5"/>
    <w:rsid w:val="0073274F"/>
    <w:rsid w:val="00733849"/>
    <w:rsid w:val="00735647"/>
    <w:rsid w:val="0074021A"/>
    <w:rsid w:val="007404F2"/>
    <w:rsid w:val="00741EED"/>
    <w:rsid w:val="00744A50"/>
    <w:rsid w:val="00746AE2"/>
    <w:rsid w:val="00746CF3"/>
    <w:rsid w:val="00755CCE"/>
    <w:rsid w:val="00756A19"/>
    <w:rsid w:val="00761562"/>
    <w:rsid w:val="00763632"/>
    <w:rsid w:val="00764825"/>
    <w:rsid w:val="0076489F"/>
    <w:rsid w:val="00765222"/>
    <w:rsid w:val="007655CE"/>
    <w:rsid w:val="007659C5"/>
    <w:rsid w:val="00770203"/>
    <w:rsid w:val="00770CE7"/>
    <w:rsid w:val="00771BC2"/>
    <w:rsid w:val="0077395A"/>
    <w:rsid w:val="00780DAA"/>
    <w:rsid w:val="00780E92"/>
    <w:rsid w:val="00782913"/>
    <w:rsid w:val="0078538B"/>
    <w:rsid w:val="00786E0E"/>
    <w:rsid w:val="0079392A"/>
    <w:rsid w:val="007945D6"/>
    <w:rsid w:val="007A0E7B"/>
    <w:rsid w:val="007A18FB"/>
    <w:rsid w:val="007A2CBB"/>
    <w:rsid w:val="007A3467"/>
    <w:rsid w:val="007A782E"/>
    <w:rsid w:val="007A7989"/>
    <w:rsid w:val="007B020E"/>
    <w:rsid w:val="007B0D60"/>
    <w:rsid w:val="007B26B8"/>
    <w:rsid w:val="007B3AA2"/>
    <w:rsid w:val="007B3DFB"/>
    <w:rsid w:val="007B5EF8"/>
    <w:rsid w:val="007B61F6"/>
    <w:rsid w:val="007C53B3"/>
    <w:rsid w:val="007C6941"/>
    <w:rsid w:val="007C6B10"/>
    <w:rsid w:val="007C7421"/>
    <w:rsid w:val="007C76DC"/>
    <w:rsid w:val="007D10B0"/>
    <w:rsid w:val="007D1D76"/>
    <w:rsid w:val="007D5619"/>
    <w:rsid w:val="007D68B2"/>
    <w:rsid w:val="007D6E63"/>
    <w:rsid w:val="007E33DE"/>
    <w:rsid w:val="007E41BB"/>
    <w:rsid w:val="007E5C08"/>
    <w:rsid w:val="007F2840"/>
    <w:rsid w:val="007F2B0D"/>
    <w:rsid w:val="0080086A"/>
    <w:rsid w:val="00800CFD"/>
    <w:rsid w:val="00801616"/>
    <w:rsid w:val="00802FC3"/>
    <w:rsid w:val="00803BED"/>
    <w:rsid w:val="0080467D"/>
    <w:rsid w:val="00804E82"/>
    <w:rsid w:val="00804F5D"/>
    <w:rsid w:val="00805019"/>
    <w:rsid w:val="00814EC7"/>
    <w:rsid w:val="00815BF1"/>
    <w:rsid w:val="008170F5"/>
    <w:rsid w:val="00817E1E"/>
    <w:rsid w:val="00823290"/>
    <w:rsid w:val="00843AAE"/>
    <w:rsid w:val="00846A6F"/>
    <w:rsid w:val="00846B01"/>
    <w:rsid w:val="008501A6"/>
    <w:rsid w:val="008508CF"/>
    <w:rsid w:val="008548D8"/>
    <w:rsid w:val="008562D7"/>
    <w:rsid w:val="008570F9"/>
    <w:rsid w:val="0086302C"/>
    <w:rsid w:val="00870751"/>
    <w:rsid w:val="00871799"/>
    <w:rsid w:val="00871C87"/>
    <w:rsid w:val="008736FB"/>
    <w:rsid w:val="00874CFD"/>
    <w:rsid w:val="00876180"/>
    <w:rsid w:val="0087720F"/>
    <w:rsid w:val="00881E62"/>
    <w:rsid w:val="00881F22"/>
    <w:rsid w:val="008866D4"/>
    <w:rsid w:val="00887FDD"/>
    <w:rsid w:val="00890282"/>
    <w:rsid w:val="0089033C"/>
    <w:rsid w:val="00892C95"/>
    <w:rsid w:val="0089348D"/>
    <w:rsid w:val="00895667"/>
    <w:rsid w:val="008A77A8"/>
    <w:rsid w:val="008B0551"/>
    <w:rsid w:val="008B18B9"/>
    <w:rsid w:val="008B2004"/>
    <w:rsid w:val="008B3913"/>
    <w:rsid w:val="008B40E7"/>
    <w:rsid w:val="008B48CF"/>
    <w:rsid w:val="008B4CB0"/>
    <w:rsid w:val="008B7E02"/>
    <w:rsid w:val="008C0BF5"/>
    <w:rsid w:val="008C1D9F"/>
    <w:rsid w:val="008C2906"/>
    <w:rsid w:val="008C3EED"/>
    <w:rsid w:val="008C7DC5"/>
    <w:rsid w:val="008D122E"/>
    <w:rsid w:val="008D2673"/>
    <w:rsid w:val="008D5C34"/>
    <w:rsid w:val="008D6B19"/>
    <w:rsid w:val="008E1400"/>
    <w:rsid w:val="008E45FE"/>
    <w:rsid w:val="008E6741"/>
    <w:rsid w:val="008E7DD6"/>
    <w:rsid w:val="008F0BEF"/>
    <w:rsid w:val="008F1396"/>
    <w:rsid w:val="008F5390"/>
    <w:rsid w:val="008F6DBD"/>
    <w:rsid w:val="008F7E75"/>
    <w:rsid w:val="0090040A"/>
    <w:rsid w:val="0090251C"/>
    <w:rsid w:val="00903E24"/>
    <w:rsid w:val="00904C84"/>
    <w:rsid w:val="00905EC1"/>
    <w:rsid w:val="00905FE8"/>
    <w:rsid w:val="00906551"/>
    <w:rsid w:val="00910175"/>
    <w:rsid w:val="0091047C"/>
    <w:rsid w:val="00910A4E"/>
    <w:rsid w:val="00910C4E"/>
    <w:rsid w:val="009149CD"/>
    <w:rsid w:val="00915706"/>
    <w:rsid w:val="00922FC0"/>
    <w:rsid w:val="00923841"/>
    <w:rsid w:val="00923A65"/>
    <w:rsid w:val="0092414C"/>
    <w:rsid w:val="0092491E"/>
    <w:rsid w:val="00925C5C"/>
    <w:rsid w:val="00926829"/>
    <w:rsid w:val="00926BE1"/>
    <w:rsid w:val="00927727"/>
    <w:rsid w:val="00927B97"/>
    <w:rsid w:val="00930FFD"/>
    <w:rsid w:val="00931106"/>
    <w:rsid w:val="00934B01"/>
    <w:rsid w:val="0093646B"/>
    <w:rsid w:val="00936903"/>
    <w:rsid w:val="00937ADF"/>
    <w:rsid w:val="0094009A"/>
    <w:rsid w:val="0094152B"/>
    <w:rsid w:val="009441F9"/>
    <w:rsid w:val="00944B21"/>
    <w:rsid w:val="009465AF"/>
    <w:rsid w:val="0094731B"/>
    <w:rsid w:val="00950799"/>
    <w:rsid w:val="00950CF7"/>
    <w:rsid w:val="009539BD"/>
    <w:rsid w:val="00954B3A"/>
    <w:rsid w:val="00955A87"/>
    <w:rsid w:val="0096116F"/>
    <w:rsid w:val="009612A7"/>
    <w:rsid w:val="009620F4"/>
    <w:rsid w:val="0096480B"/>
    <w:rsid w:val="009669C4"/>
    <w:rsid w:val="00970E7B"/>
    <w:rsid w:val="0097285F"/>
    <w:rsid w:val="009737D2"/>
    <w:rsid w:val="00973D22"/>
    <w:rsid w:val="00975D59"/>
    <w:rsid w:val="009766F0"/>
    <w:rsid w:val="00976828"/>
    <w:rsid w:val="00977D26"/>
    <w:rsid w:val="0098548B"/>
    <w:rsid w:val="009913B7"/>
    <w:rsid w:val="0099162B"/>
    <w:rsid w:val="00995288"/>
    <w:rsid w:val="00996FFD"/>
    <w:rsid w:val="009A0165"/>
    <w:rsid w:val="009A5F4F"/>
    <w:rsid w:val="009B1B92"/>
    <w:rsid w:val="009B1C88"/>
    <w:rsid w:val="009B2721"/>
    <w:rsid w:val="009B4564"/>
    <w:rsid w:val="009B73D8"/>
    <w:rsid w:val="009B760A"/>
    <w:rsid w:val="009B76C8"/>
    <w:rsid w:val="009C0313"/>
    <w:rsid w:val="009C2791"/>
    <w:rsid w:val="009C3A6E"/>
    <w:rsid w:val="009C4D4A"/>
    <w:rsid w:val="009C5247"/>
    <w:rsid w:val="009C6BCB"/>
    <w:rsid w:val="009C70D9"/>
    <w:rsid w:val="009D107D"/>
    <w:rsid w:val="009D2567"/>
    <w:rsid w:val="009D7B0E"/>
    <w:rsid w:val="009D7CE2"/>
    <w:rsid w:val="009D7DE6"/>
    <w:rsid w:val="009E02AE"/>
    <w:rsid w:val="009E2694"/>
    <w:rsid w:val="009E4266"/>
    <w:rsid w:val="009E66D3"/>
    <w:rsid w:val="009F0C76"/>
    <w:rsid w:val="009F6C68"/>
    <w:rsid w:val="00A00D82"/>
    <w:rsid w:val="00A02E26"/>
    <w:rsid w:val="00A040F7"/>
    <w:rsid w:val="00A05A62"/>
    <w:rsid w:val="00A07CF2"/>
    <w:rsid w:val="00A11362"/>
    <w:rsid w:val="00A121AF"/>
    <w:rsid w:val="00A13525"/>
    <w:rsid w:val="00A14388"/>
    <w:rsid w:val="00A16AA6"/>
    <w:rsid w:val="00A21A75"/>
    <w:rsid w:val="00A227F3"/>
    <w:rsid w:val="00A261C8"/>
    <w:rsid w:val="00A33E4C"/>
    <w:rsid w:val="00A3489B"/>
    <w:rsid w:val="00A37225"/>
    <w:rsid w:val="00A4764A"/>
    <w:rsid w:val="00A47D0D"/>
    <w:rsid w:val="00A5050D"/>
    <w:rsid w:val="00A53D89"/>
    <w:rsid w:val="00A561A8"/>
    <w:rsid w:val="00A57AEB"/>
    <w:rsid w:val="00A57BD0"/>
    <w:rsid w:val="00A60325"/>
    <w:rsid w:val="00A61115"/>
    <w:rsid w:val="00A62738"/>
    <w:rsid w:val="00A64053"/>
    <w:rsid w:val="00A748EF"/>
    <w:rsid w:val="00A752D3"/>
    <w:rsid w:val="00A75F8A"/>
    <w:rsid w:val="00A77290"/>
    <w:rsid w:val="00A8370F"/>
    <w:rsid w:val="00A84B32"/>
    <w:rsid w:val="00A874D8"/>
    <w:rsid w:val="00A9389E"/>
    <w:rsid w:val="00AA1A50"/>
    <w:rsid w:val="00AA32CB"/>
    <w:rsid w:val="00AA44C1"/>
    <w:rsid w:val="00AA45B1"/>
    <w:rsid w:val="00AB0965"/>
    <w:rsid w:val="00AB2B2F"/>
    <w:rsid w:val="00AB5478"/>
    <w:rsid w:val="00AB6115"/>
    <w:rsid w:val="00AB69F9"/>
    <w:rsid w:val="00AB7837"/>
    <w:rsid w:val="00AC0826"/>
    <w:rsid w:val="00AC149E"/>
    <w:rsid w:val="00AC2886"/>
    <w:rsid w:val="00AC36E1"/>
    <w:rsid w:val="00AC4DB2"/>
    <w:rsid w:val="00AD45A5"/>
    <w:rsid w:val="00AE3994"/>
    <w:rsid w:val="00AE3B1F"/>
    <w:rsid w:val="00AF2194"/>
    <w:rsid w:val="00AF76A9"/>
    <w:rsid w:val="00B03FA8"/>
    <w:rsid w:val="00B11D43"/>
    <w:rsid w:val="00B14249"/>
    <w:rsid w:val="00B1474D"/>
    <w:rsid w:val="00B21066"/>
    <w:rsid w:val="00B25FC8"/>
    <w:rsid w:val="00B2621F"/>
    <w:rsid w:val="00B334AF"/>
    <w:rsid w:val="00B34372"/>
    <w:rsid w:val="00B349D3"/>
    <w:rsid w:val="00B35169"/>
    <w:rsid w:val="00B36BF6"/>
    <w:rsid w:val="00B37430"/>
    <w:rsid w:val="00B37762"/>
    <w:rsid w:val="00B41785"/>
    <w:rsid w:val="00B430BF"/>
    <w:rsid w:val="00B44355"/>
    <w:rsid w:val="00B4480A"/>
    <w:rsid w:val="00B45357"/>
    <w:rsid w:val="00B52CC8"/>
    <w:rsid w:val="00B53F07"/>
    <w:rsid w:val="00B55A72"/>
    <w:rsid w:val="00B57E1F"/>
    <w:rsid w:val="00B60527"/>
    <w:rsid w:val="00B60682"/>
    <w:rsid w:val="00B60BA1"/>
    <w:rsid w:val="00B624D0"/>
    <w:rsid w:val="00B629E2"/>
    <w:rsid w:val="00B638BB"/>
    <w:rsid w:val="00B64DDA"/>
    <w:rsid w:val="00B65A7F"/>
    <w:rsid w:val="00B66027"/>
    <w:rsid w:val="00B6783A"/>
    <w:rsid w:val="00B733D6"/>
    <w:rsid w:val="00B7505F"/>
    <w:rsid w:val="00B751A1"/>
    <w:rsid w:val="00B763FE"/>
    <w:rsid w:val="00B765D2"/>
    <w:rsid w:val="00B77538"/>
    <w:rsid w:val="00B7767E"/>
    <w:rsid w:val="00B77A3C"/>
    <w:rsid w:val="00B77D43"/>
    <w:rsid w:val="00B808FE"/>
    <w:rsid w:val="00B80E11"/>
    <w:rsid w:val="00B85056"/>
    <w:rsid w:val="00B87F9D"/>
    <w:rsid w:val="00B9001B"/>
    <w:rsid w:val="00B910BA"/>
    <w:rsid w:val="00B9126C"/>
    <w:rsid w:val="00B92E92"/>
    <w:rsid w:val="00B93C55"/>
    <w:rsid w:val="00BA0588"/>
    <w:rsid w:val="00BA4CAF"/>
    <w:rsid w:val="00BB0A1D"/>
    <w:rsid w:val="00BB1629"/>
    <w:rsid w:val="00BB1C92"/>
    <w:rsid w:val="00BB3000"/>
    <w:rsid w:val="00BB3297"/>
    <w:rsid w:val="00BB3F6A"/>
    <w:rsid w:val="00BB7AC4"/>
    <w:rsid w:val="00BB7F24"/>
    <w:rsid w:val="00BB7F68"/>
    <w:rsid w:val="00BC2559"/>
    <w:rsid w:val="00BC27C5"/>
    <w:rsid w:val="00BC2B02"/>
    <w:rsid w:val="00BC39A6"/>
    <w:rsid w:val="00BC6F95"/>
    <w:rsid w:val="00BD0061"/>
    <w:rsid w:val="00BD0A35"/>
    <w:rsid w:val="00BE002A"/>
    <w:rsid w:val="00BE40A4"/>
    <w:rsid w:val="00BE4E44"/>
    <w:rsid w:val="00BE76F5"/>
    <w:rsid w:val="00BF08D7"/>
    <w:rsid w:val="00BF3979"/>
    <w:rsid w:val="00BF3C2D"/>
    <w:rsid w:val="00C02638"/>
    <w:rsid w:val="00C11026"/>
    <w:rsid w:val="00C113E2"/>
    <w:rsid w:val="00C1310E"/>
    <w:rsid w:val="00C1461D"/>
    <w:rsid w:val="00C164C8"/>
    <w:rsid w:val="00C16B16"/>
    <w:rsid w:val="00C20B66"/>
    <w:rsid w:val="00C223A7"/>
    <w:rsid w:val="00C22486"/>
    <w:rsid w:val="00C24DC4"/>
    <w:rsid w:val="00C26B45"/>
    <w:rsid w:val="00C31276"/>
    <w:rsid w:val="00C340AF"/>
    <w:rsid w:val="00C356B2"/>
    <w:rsid w:val="00C4000D"/>
    <w:rsid w:val="00C43F64"/>
    <w:rsid w:val="00C45476"/>
    <w:rsid w:val="00C46B7A"/>
    <w:rsid w:val="00C50EB3"/>
    <w:rsid w:val="00C518B7"/>
    <w:rsid w:val="00C523BB"/>
    <w:rsid w:val="00C52923"/>
    <w:rsid w:val="00C554E5"/>
    <w:rsid w:val="00C56AEC"/>
    <w:rsid w:val="00C604BD"/>
    <w:rsid w:val="00C622FD"/>
    <w:rsid w:val="00C6248C"/>
    <w:rsid w:val="00C626EB"/>
    <w:rsid w:val="00C62B53"/>
    <w:rsid w:val="00C6367B"/>
    <w:rsid w:val="00C63BB5"/>
    <w:rsid w:val="00C63BCB"/>
    <w:rsid w:val="00C65D74"/>
    <w:rsid w:val="00C66ADB"/>
    <w:rsid w:val="00C704A8"/>
    <w:rsid w:val="00C75044"/>
    <w:rsid w:val="00C76760"/>
    <w:rsid w:val="00C77357"/>
    <w:rsid w:val="00C8039E"/>
    <w:rsid w:val="00C8228C"/>
    <w:rsid w:val="00C82EBC"/>
    <w:rsid w:val="00C84736"/>
    <w:rsid w:val="00C84EFC"/>
    <w:rsid w:val="00C84F95"/>
    <w:rsid w:val="00C86DE1"/>
    <w:rsid w:val="00C87036"/>
    <w:rsid w:val="00C93561"/>
    <w:rsid w:val="00C95B3B"/>
    <w:rsid w:val="00C97FE3"/>
    <w:rsid w:val="00CA2A31"/>
    <w:rsid w:val="00CA5792"/>
    <w:rsid w:val="00CA5A27"/>
    <w:rsid w:val="00CA662C"/>
    <w:rsid w:val="00CB153A"/>
    <w:rsid w:val="00CB157F"/>
    <w:rsid w:val="00CB5126"/>
    <w:rsid w:val="00CC2424"/>
    <w:rsid w:val="00CC2E70"/>
    <w:rsid w:val="00CC3095"/>
    <w:rsid w:val="00CC708D"/>
    <w:rsid w:val="00CD414B"/>
    <w:rsid w:val="00CE01EB"/>
    <w:rsid w:val="00CE34C2"/>
    <w:rsid w:val="00CE3D48"/>
    <w:rsid w:val="00CE4B20"/>
    <w:rsid w:val="00CE523F"/>
    <w:rsid w:val="00CE5415"/>
    <w:rsid w:val="00CE7115"/>
    <w:rsid w:val="00CF0633"/>
    <w:rsid w:val="00CF1D78"/>
    <w:rsid w:val="00CF59CC"/>
    <w:rsid w:val="00CF6B74"/>
    <w:rsid w:val="00CF6D51"/>
    <w:rsid w:val="00CF7884"/>
    <w:rsid w:val="00D02651"/>
    <w:rsid w:val="00D04618"/>
    <w:rsid w:val="00D0719A"/>
    <w:rsid w:val="00D07A6D"/>
    <w:rsid w:val="00D12201"/>
    <w:rsid w:val="00D1409A"/>
    <w:rsid w:val="00D171B2"/>
    <w:rsid w:val="00D2000E"/>
    <w:rsid w:val="00D2050B"/>
    <w:rsid w:val="00D2126F"/>
    <w:rsid w:val="00D21E4F"/>
    <w:rsid w:val="00D23A56"/>
    <w:rsid w:val="00D26FCC"/>
    <w:rsid w:val="00D27269"/>
    <w:rsid w:val="00D27BFB"/>
    <w:rsid w:val="00D27DFE"/>
    <w:rsid w:val="00D30306"/>
    <w:rsid w:val="00D347D5"/>
    <w:rsid w:val="00D404D0"/>
    <w:rsid w:val="00D40DA8"/>
    <w:rsid w:val="00D41EB5"/>
    <w:rsid w:val="00D42B87"/>
    <w:rsid w:val="00D4358C"/>
    <w:rsid w:val="00D447FD"/>
    <w:rsid w:val="00D452BF"/>
    <w:rsid w:val="00D45DA8"/>
    <w:rsid w:val="00D46D09"/>
    <w:rsid w:val="00D47CA0"/>
    <w:rsid w:val="00D507CA"/>
    <w:rsid w:val="00D531E7"/>
    <w:rsid w:val="00D54125"/>
    <w:rsid w:val="00D57639"/>
    <w:rsid w:val="00D60378"/>
    <w:rsid w:val="00D6083D"/>
    <w:rsid w:val="00D619B4"/>
    <w:rsid w:val="00D622F8"/>
    <w:rsid w:val="00D62FC4"/>
    <w:rsid w:val="00D633B3"/>
    <w:rsid w:val="00D64C6D"/>
    <w:rsid w:val="00D652AA"/>
    <w:rsid w:val="00D65BDD"/>
    <w:rsid w:val="00D679CB"/>
    <w:rsid w:val="00D7566F"/>
    <w:rsid w:val="00D803C4"/>
    <w:rsid w:val="00D8095B"/>
    <w:rsid w:val="00D814B5"/>
    <w:rsid w:val="00D82E7F"/>
    <w:rsid w:val="00D87F26"/>
    <w:rsid w:val="00D90DE5"/>
    <w:rsid w:val="00D91038"/>
    <w:rsid w:val="00D92DEB"/>
    <w:rsid w:val="00D9561A"/>
    <w:rsid w:val="00DA1137"/>
    <w:rsid w:val="00DA1A0C"/>
    <w:rsid w:val="00DA2036"/>
    <w:rsid w:val="00DA6BC2"/>
    <w:rsid w:val="00DA7F37"/>
    <w:rsid w:val="00DB0C24"/>
    <w:rsid w:val="00DB55D1"/>
    <w:rsid w:val="00DB5BF6"/>
    <w:rsid w:val="00DC01A8"/>
    <w:rsid w:val="00DC0F6D"/>
    <w:rsid w:val="00DC1221"/>
    <w:rsid w:val="00DC2282"/>
    <w:rsid w:val="00DC29CC"/>
    <w:rsid w:val="00DC2A2D"/>
    <w:rsid w:val="00DC4B63"/>
    <w:rsid w:val="00DD12B8"/>
    <w:rsid w:val="00DD46BA"/>
    <w:rsid w:val="00DD56C6"/>
    <w:rsid w:val="00DF2FDD"/>
    <w:rsid w:val="00DF4196"/>
    <w:rsid w:val="00DF4E59"/>
    <w:rsid w:val="00DF5842"/>
    <w:rsid w:val="00DF5B51"/>
    <w:rsid w:val="00E000A7"/>
    <w:rsid w:val="00E02F76"/>
    <w:rsid w:val="00E040A0"/>
    <w:rsid w:val="00E04995"/>
    <w:rsid w:val="00E07925"/>
    <w:rsid w:val="00E12F39"/>
    <w:rsid w:val="00E21454"/>
    <w:rsid w:val="00E221BE"/>
    <w:rsid w:val="00E26D7D"/>
    <w:rsid w:val="00E279E5"/>
    <w:rsid w:val="00E30D1E"/>
    <w:rsid w:val="00E339CF"/>
    <w:rsid w:val="00E35BBA"/>
    <w:rsid w:val="00E35D8F"/>
    <w:rsid w:val="00E3612D"/>
    <w:rsid w:val="00E36A1C"/>
    <w:rsid w:val="00E37BFB"/>
    <w:rsid w:val="00E44271"/>
    <w:rsid w:val="00E44892"/>
    <w:rsid w:val="00E46B1D"/>
    <w:rsid w:val="00E47799"/>
    <w:rsid w:val="00E52340"/>
    <w:rsid w:val="00E526DD"/>
    <w:rsid w:val="00E550F8"/>
    <w:rsid w:val="00E553DF"/>
    <w:rsid w:val="00E56DCE"/>
    <w:rsid w:val="00E6020D"/>
    <w:rsid w:val="00E64E99"/>
    <w:rsid w:val="00E66C9E"/>
    <w:rsid w:val="00E76718"/>
    <w:rsid w:val="00E76962"/>
    <w:rsid w:val="00E800D8"/>
    <w:rsid w:val="00E80131"/>
    <w:rsid w:val="00E84465"/>
    <w:rsid w:val="00E873DB"/>
    <w:rsid w:val="00E90663"/>
    <w:rsid w:val="00E90E74"/>
    <w:rsid w:val="00E91897"/>
    <w:rsid w:val="00E92634"/>
    <w:rsid w:val="00E933F3"/>
    <w:rsid w:val="00EA043A"/>
    <w:rsid w:val="00EA05A5"/>
    <w:rsid w:val="00EA26FC"/>
    <w:rsid w:val="00EA27AE"/>
    <w:rsid w:val="00EA7B93"/>
    <w:rsid w:val="00EB1FC6"/>
    <w:rsid w:val="00EB6608"/>
    <w:rsid w:val="00EC21E0"/>
    <w:rsid w:val="00EC3BD9"/>
    <w:rsid w:val="00EC6C5F"/>
    <w:rsid w:val="00EC7D57"/>
    <w:rsid w:val="00ED0CC5"/>
    <w:rsid w:val="00ED28FC"/>
    <w:rsid w:val="00ED2F46"/>
    <w:rsid w:val="00ED35DB"/>
    <w:rsid w:val="00ED536E"/>
    <w:rsid w:val="00ED5C8A"/>
    <w:rsid w:val="00EE2746"/>
    <w:rsid w:val="00EE3375"/>
    <w:rsid w:val="00EE7255"/>
    <w:rsid w:val="00EE7F68"/>
    <w:rsid w:val="00EF375B"/>
    <w:rsid w:val="00EF4A29"/>
    <w:rsid w:val="00EF4CBC"/>
    <w:rsid w:val="00EF5018"/>
    <w:rsid w:val="00F001CA"/>
    <w:rsid w:val="00F022E0"/>
    <w:rsid w:val="00F026BB"/>
    <w:rsid w:val="00F04C4E"/>
    <w:rsid w:val="00F06BF7"/>
    <w:rsid w:val="00F10A6C"/>
    <w:rsid w:val="00F10BB2"/>
    <w:rsid w:val="00F1174D"/>
    <w:rsid w:val="00F14143"/>
    <w:rsid w:val="00F14BBF"/>
    <w:rsid w:val="00F165D8"/>
    <w:rsid w:val="00F16DBE"/>
    <w:rsid w:val="00F1725A"/>
    <w:rsid w:val="00F22FA2"/>
    <w:rsid w:val="00F23DFD"/>
    <w:rsid w:val="00F250AE"/>
    <w:rsid w:val="00F25BA6"/>
    <w:rsid w:val="00F26F0A"/>
    <w:rsid w:val="00F318BA"/>
    <w:rsid w:val="00F323DC"/>
    <w:rsid w:val="00F345F2"/>
    <w:rsid w:val="00F4179F"/>
    <w:rsid w:val="00F43368"/>
    <w:rsid w:val="00F5362D"/>
    <w:rsid w:val="00F545C2"/>
    <w:rsid w:val="00F55182"/>
    <w:rsid w:val="00F55838"/>
    <w:rsid w:val="00F574DC"/>
    <w:rsid w:val="00F57FBD"/>
    <w:rsid w:val="00F600E9"/>
    <w:rsid w:val="00F628BD"/>
    <w:rsid w:val="00F634B6"/>
    <w:rsid w:val="00F65E92"/>
    <w:rsid w:val="00F67741"/>
    <w:rsid w:val="00F67E69"/>
    <w:rsid w:val="00F74054"/>
    <w:rsid w:val="00F74C43"/>
    <w:rsid w:val="00F766EB"/>
    <w:rsid w:val="00F808BD"/>
    <w:rsid w:val="00F83ACB"/>
    <w:rsid w:val="00F87E55"/>
    <w:rsid w:val="00F91D63"/>
    <w:rsid w:val="00F96FA3"/>
    <w:rsid w:val="00FA0F34"/>
    <w:rsid w:val="00FA177B"/>
    <w:rsid w:val="00FA19C5"/>
    <w:rsid w:val="00FA33EB"/>
    <w:rsid w:val="00FA3DF0"/>
    <w:rsid w:val="00FA49D5"/>
    <w:rsid w:val="00FA6EF7"/>
    <w:rsid w:val="00FA788B"/>
    <w:rsid w:val="00FA7DE9"/>
    <w:rsid w:val="00FB0780"/>
    <w:rsid w:val="00FB262E"/>
    <w:rsid w:val="00FB307F"/>
    <w:rsid w:val="00FB3570"/>
    <w:rsid w:val="00FC1DAF"/>
    <w:rsid w:val="00FC2831"/>
    <w:rsid w:val="00FC2DDE"/>
    <w:rsid w:val="00FC5104"/>
    <w:rsid w:val="00FC5DE8"/>
    <w:rsid w:val="00FC634F"/>
    <w:rsid w:val="00FC689C"/>
    <w:rsid w:val="00FD2124"/>
    <w:rsid w:val="00FD37D6"/>
    <w:rsid w:val="00FD57CB"/>
    <w:rsid w:val="00FD722B"/>
    <w:rsid w:val="00FD7464"/>
    <w:rsid w:val="00FE0C94"/>
    <w:rsid w:val="00FE2096"/>
    <w:rsid w:val="00FE34A7"/>
    <w:rsid w:val="00FE40B0"/>
    <w:rsid w:val="00FE43B6"/>
    <w:rsid w:val="00FE4986"/>
    <w:rsid w:val="00FE5C0E"/>
    <w:rsid w:val="00FE5D41"/>
    <w:rsid w:val="00FE5F88"/>
    <w:rsid w:val="00FE75A3"/>
    <w:rsid w:val="00FE769C"/>
    <w:rsid w:val="00FF15E3"/>
    <w:rsid w:val="00FF17DA"/>
    <w:rsid w:val="00FF1CE4"/>
    <w:rsid w:val="00FF2057"/>
    <w:rsid w:val="00FF3D73"/>
    <w:rsid w:val="00FF5843"/>
    <w:rsid w:val="00FF6846"/>
    <w:rsid w:val="00FF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40AB33"/>
  <w15:chartTrackingRefBased/>
  <w15:docId w15:val="{09CE9C10-B740-4ABE-809A-ABEBD19C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5843"/>
    <w:pPr>
      <w:keepNext/>
      <w:spacing w:before="120" w:line="360" w:lineRule="auto"/>
    </w:pPr>
    <w:rPr>
      <w:rFonts w:cs="Tahoma"/>
      <w:sz w:val="28"/>
      <w:szCs w:val="24"/>
    </w:rPr>
  </w:style>
  <w:style w:type="paragraph" w:styleId="Heading1">
    <w:name w:val="heading 1"/>
    <w:aliases w:val="H1,Heading 1(Report Only),Chapter,Heading 1(Report Only)1,Chapter1,DO NOT USE_h1,Level 1 Topic Heading,h1,Heading 1 Char"/>
    <w:basedOn w:val="Normal"/>
    <w:next w:val="Heading2"/>
    <w:autoRedefine/>
    <w:qFormat/>
    <w:rsid w:val="009B4564"/>
    <w:pPr>
      <w:pageBreakBefore/>
      <w:numPr>
        <w:numId w:val="15"/>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autoRedefine/>
    <w:qFormat/>
    <w:rsid w:val="006D517C"/>
    <w:pPr>
      <w:keepNext w:val="0"/>
      <w:widowControl w:val="0"/>
      <w:numPr>
        <w:ilvl w:val="1"/>
        <w:numId w:val="15"/>
      </w:numPr>
      <w:spacing w:before="240" w:after="120"/>
      <w:jc w:val="both"/>
      <w:outlineLvl w:val="1"/>
    </w:pPr>
    <w:rPr>
      <w:rFonts w:cs="Times New Roman"/>
      <w:b/>
      <w:color w:val="000000"/>
      <w:szCs w:val="28"/>
    </w:rPr>
  </w:style>
  <w:style w:type="paragraph" w:styleId="Heading3">
    <w:name w:val="heading 3"/>
    <w:aliases w:val="h3,h31,h31 Char,Heading 3 Char Char,H3,d"/>
    <w:basedOn w:val="Normal"/>
    <w:next w:val="Normal"/>
    <w:link w:val="Heading3Char"/>
    <w:autoRedefine/>
    <w:qFormat/>
    <w:rsid w:val="006D517C"/>
    <w:pPr>
      <w:keepNext w:val="0"/>
      <w:widowControl w:val="0"/>
      <w:numPr>
        <w:ilvl w:val="2"/>
        <w:numId w:val="15"/>
      </w:numPr>
      <w:spacing w:before="240" w:after="240"/>
      <w:jc w:val="both"/>
      <w:outlineLvl w:val="2"/>
    </w:pPr>
    <w:rPr>
      <w:b/>
      <w:i/>
      <w:color w:val="000000"/>
    </w:rPr>
  </w:style>
  <w:style w:type="paragraph" w:styleId="Heading4">
    <w:name w:val="heading 4"/>
    <w:aliases w:val="Heading 4 Char,h4 Char,h41 Char Char Char Char,h4,h41"/>
    <w:basedOn w:val="Normal"/>
    <w:next w:val="Normal"/>
    <w:qFormat/>
    <w:rsid w:val="00910A4E"/>
    <w:pPr>
      <w:numPr>
        <w:ilvl w:val="3"/>
        <w:numId w:val="15"/>
      </w:numPr>
      <w:spacing w:before="240" w:after="60"/>
      <w:outlineLvl w:val="3"/>
    </w:pPr>
    <w:rPr>
      <w:b/>
      <w:bCs/>
      <w:i/>
    </w:rPr>
  </w:style>
  <w:style w:type="paragraph" w:styleId="Heading5">
    <w:name w:val="heading 5"/>
    <w:aliases w:val="New,Heading 5 Char Char,Heading 5 Char,Heading 5(unused)"/>
    <w:basedOn w:val="Normal"/>
    <w:next w:val="Normal"/>
    <w:qFormat/>
    <w:pPr>
      <w:numPr>
        <w:ilvl w:val="4"/>
        <w:numId w:val="15"/>
      </w:numPr>
      <w:jc w:val="both"/>
      <w:outlineLvl w:val="4"/>
    </w:pPr>
    <w:rPr>
      <w:b/>
      <w:bCs/>
    </w:rPr>
  </w:style>
  <w:style w:type="paragraph" w:styleId="Heading6">
    <w:name w:val="heading 6"/>
    <w:basedOn w:val="Normal"/>
    <w:next w:val="Normal"/>
    <w:qFormat/>
    <w:pPr>
      <w:numPr>
        <w:ilvl w:val="5"/>
        <w:numId w:val="15"/>
      </w:numPr>
      <w:outlineLvl w:val="5"/>
    </w:pPr>
    <w:rPr>
      <w:rFonts w:ascii=".VnTime" w:hAnsi=".VnTime" w:cs="Times New Roman"/>
      <w:b/>
      <w:bCs/>
      <w:i/>
      <w:iCs/>
      <w:szCs w:val="22"/>
    </w:rPr>
  </w:style>
  <w:style w:type="paragraph" w:styleId="Heading7">
    <w:name w:val="heading 7"/>
    <w:basedOn w:val="Normal"/>
    <w:next w:val="Normal"/>
    <w:qFormat/>
    <w:pPr>
      <w:numPr>
        <w:ilvl w:val="6"/>
        <w:numId w:val="15"/>
      </w:num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numPr>
        <w:ilvl w:val="7"/>
        <w:numId w:val="15"/>
      </w:numPr>
      <w:jc w:val="both"/>
      <w:outlineLvl w:val="7"/>
    </w:pPr>
    <w:rPr>
      <w:rFonts w:ascii=".VnArialH" w:hAnsi=".VnArialH" w:cs="Times New Roman"/>
      <w:b/>
      <w:bCs/>
    </w:rPr>
  </w:style>
  <w:style w:type="paragraph" w:styleId="Heading9">
    <w:name w:val="heading 9"/>
    <w:basedOn w:val="Normal"/>
    <w:next w:val="Normal"/>
    <w:qFormat/>
    <w:pPr>
      <w:numPr>
        <w:ilvl w:val="8"/>
        <w:numId w:val="15"/>
      </w:num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numPr>
        <w:numId w:val="14"/>
      </w:numPr>
      <w:spacing w:after="1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AA1A50"/>
    <w:pPr>
      <w:keepNext w:val="0"/>
      <w:widowControl w:val="0"/>
      <w:tabs>
        <w:tab w:val="left" w:pos="1843"/>
        <w:tab w:val="left" w:pos="2268"/>
      </w:tabs>
      <w:spacing w:line="276" w:lineRule="auto"/>
      <w:ind w:right="14"/>
      <w:jc w:val="center"/>
    </w:pPr>
    <w:rPr>
      <w:i/>
      <w:sz w:val="24"/>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val="0"/>
      <w:iCs/>
      <w:color w:val="800080"/>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semiHidden/>
    <w:pPr>
      <w:spacing w:before="0"/>
      <w:ind w:left="800"/>
    </w:pPr>
    <w:rPr>
      <w:sz w:val="18"/>
      <w:szCs w:val="18"/>
    </w:rPr>
  </w:style>
  <w:style w:type="paragraph" w:styleId="TOC6">
    <w:name w:val="toc 6"/>
    <w:basedOn w:val="Normal"/>
    <w:next w:val="Normal"/>
    <w:autoRedefine/>
    <w:semiHidden/>
    <w:pPr>
      <w:spacing w:before="0"/>
      <w:ind w:left="1000"/>
    </w:pPr>
    <w:rPr>
      <w:sz w:val="18"/>
      <w:szCs w:val="18"/>
    </w:rPr>
  </w:style>
  <w:style w:type="paragraph" w:styleId="TOC7">
    <w:name w:val="toc 7"/>
    <w:basedOn w:val="Normal"/>
    <w:next w:val="Normal"/>
    <w:autoRedefine/>
    <w:semiHidden/>
    <w:pPr>
      <w:spacing w:before="0"/>
      <w:ind w:left="1200"/>
    </w:pPr>
    <w:rPr>
      <w:sz w:val="18"/>
      <w:szCs w:val="18"/>
    </w:rPr>
  </w:style>
  <w:style w:type="paragraph" w:styleId="TOC8">
    <w:name w:val="toc 8"/>
    <w:basedOn w:val="Normal"/>
    <w:next w:val="Normal"/>
    <w:autoRedefine/>
    <w:semiHidden/>
    <w:pPr>
      <w:spacing w:before="0"/>
      <w:ind w:left="1400"/>
    </w:pPr>
    <w:rPr>
      <w:sz w:val="18"/>
      <w:szCs w:val="18"/>
    </w:rPr>
  </w:style>
  <w:style w:type="paragraph" w:styleId="TOC9">
    <w:name w:val="toc 9"/>
    <w:basedOn w:val="Normal"/>
    <w:next w:val="Normal"/>
    <w:autoRedefine/>
    <w:semiHidden/>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4"/>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3"/>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styleId="Title">
    <w:name w:val="Title"/>
    <w:basedOn w:val="Normal"/>
    <w:qFormat/>
    <w:pPr>
      <w:spacing w:before="240" w:after="60"/>
      <w:jc w:val="center"/>
      <w:outlineLvl w:val="0"/>
    </w:pPr>
    <w:rPr>
      <w:b/>
      <w:bCs/>
      <w:kern w:val="28"/>
      <w:sz w:val="32"/>
      <w:szCs w:val="32"/>
    </w:rPr>
  </w:style>
  <w:style w:type="paragraph" w:customStyle="1" w:styleId="TableTitle">
    <w:name w:val="Table Title"/>
    <w:basedOn w:val="NormalIndent"/>
    <w:autoRedefine/>
    <w:pPr>
      <w:numPr>
        <w:numId w:val="6"/>
      </w:numPr>
      <w:ind w:right="29"/>
      <w:jc w:val="right"/>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val="0"/>
      <w:iCs/>
      <w:color w:val="0000FF"/>
      <w:lang w:val="en-AU"/>
    </w:rPr>
  </w:style>
  <w:style w:type="paragraph" w:styleId="NormalWeb">
    <w:name w:val="Normal (Web)"/>
    <w:basedOn w:val="Normal"/>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spacing w:before="12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8"/>
      </w:numPr>
      <w:tabs>
        <w:tab w:val="clear" w:pos="0"/>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09"/>
      </w:tabs>
      <w:spacing w:before="240" w:after="240" w:line="240" w:lineRule="auto"/>
      <w:ind w:left="709" w:hanging="709"/>
      <w:outlineLvl w:val="0"/>
    </w:pPr>
    <w:rPr>
      <w:rFonts w:cs="Times New Roman"/>
      <w:b/>
      <w:bCs/>
      <w:caps/>
      <w:kern w:val="28"/>
      <w:sz w:val="24"/>
      <w:lang w:val="en-AU"/>
    </w:rPr>
  </w:style>
  <w:style w:type="paragraph" w:customStyle="1" w:styleId="Heading2H2">
    <w:name w:val="Heading 2.H2"/>
    <w:basedOn w:val="Normal"/>
    <w:next w:val="Normal"/>
    <w:p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5"/>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spacing w:before="12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0"/>
      </w:numPr>
      <w:tabs>
        <w:tab w:val="clear" w:pos="1211"/>
        <w:tab w:val="left" w:pos="851"/>
      </w:tabs>
      <w:spacing w:line="320" w:lineRule="atLeast"/>
      <w:ind w:left="851" w:hanging="284"/>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9"/>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2"/>
      </w:numPr>
      <w:spacing w:after="120" w:line="240" w:lineRule="auto"/>
      <w:jc w:val="both"/>
    </w:pPr>
    <w:rPr>
      <w:rFonts w:cs="Times New Roman"/>
      <w:sz w:val="24"/>
    </w:rPr>
  </w:style>
  <w:style w:type="paragraph" w:customStyle="1" w:styleId="hinh">
    <w:name w:val="hinh"/>
    <w:autoRedefine/>
    <w:rsid w:val="000E21F2"/>
    <w:pPr>
      <w:keepNext/>
      <w:spacing w:before="120" w:after="120" w:line="360" w:lineRule="auto"/>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rsid w:val="006D517C"/>
    <w:rPr>
      <w:rFonts w:cs="Tahoma"/>
      <w:b/>
      <w:i/>
      <w:color w:val="000000"/>
      <w:sz w:val="28"/>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31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mailto:cskh_gpdn@viettel.com.vn"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PROJECTS\CMM-4\Document\Fsoft\Software\Template\Template_CM%20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9B24A-5D67-497E-A2E0-41D2DBB1D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Template_CM plan.dot</Template>
  <TotalTime>13</TotalTime>
  <Pages>20</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User manual template</vt:lpstr>
    </vt:vector>
  </TitlesOfParts>
  <Company>Trung tâm IT</Company>
  <LinksUpToDate>false</LinksUpToDate>
  <CharactersWithSpaces>13229</CharactersWithSpaces>
  <SharedDoc>false</SharedDoc>
  <HLinks>
    <vt:vector size="114" baseType="variant">
      <vt:variant>
        <vt:i4>5767173</vt:i4>
      </vt:variant>
      <vt:variant>
        <vt:i4>111</vt:i4>
      </vt:variant>
      <vt:variant>
        <vt:i4>0</vt:i4>
      </vt:variant>
      <vt:variant>
        <vt:i4>5</vt:i4>
      </vt:variant>
      <vt:variant>
        <vt:lpwstr>mailto:cskh_gpdn@viettel.com.vn</vt:lpwstr>
      </vt:variant>
      <vt:variant>
        <vt:lpwstr/>
      </vt:variant>
      <vt:variant>
        <vt:i4>1507385</vt:i4>
      </vt:variant>
      <vt:variant>
        <vt:i4>104</vt:i4>
      </vt:variant>
      <vt:variant>
        <vt:i4>0</vt:i4>
      </vt:variant>
      <vt:variant>
        <vt:i4>5</vt:i4>
      </vt:variant>
      <vt:variant>
        <vt:lpwstr/>
      </vt:variant>
      <vt:variant>
        <vt:lpwstr>_Toc241032964</vt:lpwstr>
      </vt:variant>
      <vt:variant>
        <vt:i4>1507385</vt:i4>
      </vt:variant>
      <vt:variant>
        <vt:i4>98</vt:i4>
      </vt:variant>
      <vt:variant>
        <vt:i4>0</vt:i4>
      </vt:variant>
      <vt:variant>
        <vt:i4>5</vt:i4>
      </vt:variant>
      <vt:variant>
        <vt:lpwstr/>
      </vt:variant>
      <vt:variant>
        <vt:lpwstr>_Toc241032963</vt:lpwstr>
      </vt:variant>
      <vt:variant>
        <vt:i4>1507385</vt:i4>
      </vt:variant>
      <vt:variant>
        <vt:i4>92</vt:i4>
      </vt:variant>
      <vt:variant>
        <vt:i4>0</vt:i4>
      </vt:variant>
      <vt:variant>
        <vt:i4>5</vt:i4>
      </vt:variant>
      <vt:variant>
        <vt:lpwstr/>
      </vt:variant>
      <vt:variant>
        <vt:lpwstr>_Toc241032962</vt:lpwstr>
      </vt:variant>
      <vt:variant>
        <vt:i4>1507385</vt:i4>
      </vt:variant>
      <vt:variant>
        <vt:i4>86</vt:i4>
      </vt:variant>
      <vt:variant>
        <vt:i4>0</vt:i4>
      </vt:variant>
      <vt:variant>
        <vt:i4>5</vt:i4>
      </vt:variant>
      <vt:variant>
        <vt:lpwstr/>
      </vt:variant>
      <vt:variant>
        <vt:lpwstr>_Toc241032961</vt:lpwstr>
      </vt:variant>
      <vt:variant>
        <vt:i4>1507385</vt:i4>
      </vt:variant>
      <vt:variant>
        <vt:i4>80</vt:i4>
      </vt:variant>
      <vt:variant>
        <vt:i4>0</vt:i4>
      </vt:variant>
      <vt:variant>
        <vt:i4>5</vt:i4>
      </vt:variant>
      <vt:variant>
        <vt:lpwstr/>
      </vt:variant>
      <vt:variant>
        <vt:lpwstr>_Toc241032960</vt:lpwstr>
      </vt:variant>
      <vt:variant>
        <vt:i4>1310777</vt:i4>
      </vt:variant>
      <vt:variant>
        <vt:i4>74</vt:i4>
      </vt:variant>
      <vt:variant>
        <vt:i4>0</vt:i4>
      </vt:variant>
      <vt:variant>
        <vt:i4>5</vt:i4>
      </vt:variant>
      <vt:variant>
        <vt:lpwstr/>
      </vt:variant>
      <vt:variant>
        <vt:lpwstr>_Toc241032959</vt:lpwstr>
      </vt:variant>
      <vt:variant>
        <vt:i4>1310777</vt:i4>
      </vt:variant>
      <vt:variant>
        <vt:i4>68</vt:i4>
      </vt:variant>
      <vt:variant>
        <vt:i4>0</vt:i4>
      </vt:variant>
      <vt:variant>
        <vt:i4>5</vt:i4>
      </vt:variant>
      <vt:variant>
        <vt:lpwstr/>
      </vt:variant>
      <vt:variant>
        <vt:lpwstr>_Toc241032958</vt:lpwstr>
      </vt:variant>
      <vt:variant>
        <vt:i4>1310777</vt:i4>
      </vt:variant>
      <vt:variant>
        <vt:i4>62</vt:i4>
      </vt:variant>
      <vt:variant>
        <vt:i4>0</vt:i4>
      </vt:variant>
      <vt:variant>
        <vt:i4>5</vt:i4>
      </vt:variant>
      <vt:variant>
        <vt:lpwstr/>
      </vt:variant>
      <vt:variant>
        <vt:lpwstr>_Toc241032957</vt:lpwstr>
      </vt:variant>
      <vt:variant>
        <vt:i4>1310777</vt:i4>
      </vt:variant>
      <vt:variant>
        <vt:i4>56</vt:i4>
      </vt:variant>
      <vt:variant>
        <vt:i4>0</vt:i4>
      </vt:variant>
      <vt:variant>
        <vt:i4>5</vt:i4>
      </vt:variant>
      <vt:variant>
        <vt:lpwstr/>
      </vt:variant>
      <vt:variant>
        <vt:lpwstr>_Toc241032956</vt:lpwstr>
      </vt:variant>
      <vt:variant>
        <vt:i4>1310777</vt:i4>
      </vt:variant>
      <vt:variant>
        <vt:i4>50</vt:i4>
      </vt:variant>
      <vt:variant>
        <vt:i4>0</vt:i4>
      </vt:variant>
      <vt:variant>
        <vt:i4>5</vt:i4>
      </vt:variant>
      <vt:variant>
        <vt:lpwstr/>
      </vt:variant>
      <vt:variant>
        <vt:lpwstr>_Toc241032955</vt:lpwstr>
      </vt:variant>
      <vt:variant>
        <vt:i4>1310777</vt:i4>
      </vt:variant>
      <vt:variant>
        <vt:i4>44</vt:i4>
      </vt:variant>
      <vt:variant>
        <vt:i4>0</vt:i4>
      </vt:variant>
      <vt:variant>
        <vt:i4>5</vt:i4>
      </vt:variant>
      <vt:variant>
        <vt:lpwstr/>
      </vt:variant>
      <vt:variant>
        <vt:lpwstr>_Toc241032954</vt:lpwstr>
      </vt:variant>
      <vt:variant>
        <vt:i4>1310777</vt:i4>
      </vt:variant>
      <vt:variant>
        <vt:i4>38</vt:i4>
      </vt:variant>
      <vt:variant>
        <vt:i4>0</vt:i4>
      </vt:variant>
      <vt:variant>
        <vt:i4>5</vt:i4>
      </vt:variant>
      <vt:variant>
        <vt:lpwstr/>
      </vt:variant>
      <vt:variant>
        <vt:lpwstr>_Toc241032953</vt:lpwstr>
      </vt:variant>
      <vt:variant>
        <vt:i4>1310777</vt:i4>
      </vt:variant>
      <vt:variant>
        <vt:i4>32</vt:i4>
      </vt:variant>
      <vt:variant>
        <vt:i4>0</vt:i4>
      </vt:variant>
      <vt:variant>
        <vt:i4>5</vt:i4>
      </vt:variant>
      <vt:variant>
        <vt:lpwstr/>
      </vt:variant>
      <vt:variant>
        <vt:lpwstr>_Toc241032952</vt:lpwstr>
      </vt:variant>
      <vt:variant>
        <vt:i4>1310777</vt:i4>
      </vt:variant>
      <vt:variant>
        <vt:i4>26</vt:i4>
      </vt:variant>
      <vt:variant>
        <vt:i4>0</vt:i4>
      </vt:variant>
      <vt:variant>
        <vt:i4>5</vt:i4>
      </vt:variant>
      <vt:variant>
        <vt:lpwstr/>
      </vt:variant>
      <vt:variant>
        <vt:lpwstr>_Toc241032951</vt:lpwstr>
      </vt:variant>
      <vt:variant>
        <vt:i4>1310777</vt:i4>
      </vt:variant>
      <vt:variant>
        <vt:i4>20</vt:i4>
      </vt:variant>
      <vt:variant>
        <vt:i4>0</vt:i4>
      </vt:variant>
      <vt:variant>
        <vt:i4>5</vt:i4>
      </vt:variant>
      <vt:variant>
        <vt:lpwstr/>
      </vt:variant>
      <vt:variant>
        <vt:lpwstr>_Toc241032950</vt:lpwstr>
      </vt:variant>
      <vt:variant>
        <vt:i4>1376313</vt:i4>
      </vt:variant>
      <vt:variant>
        <vt:i4>14</vt:i4>
      </vt:variant>
      <vt:variant>
        <vt:i4>0</vt:i4>
      </vt:variant>
      <vt:variant>
        <vt:i4>5</vt:i4>
      </vt:variant>
      <vt:variant>
        <vt:lpwstr/>
      </vt:variant>
      <vt:variant>
        <vt:lpwstr>_Toc241032949</vt:lpwstr>
      </vt:variant>
      <vt:variant>
        <vt:i4>1376313</vt:i4>
      </vt:variant>
      <vt:variant>
        <vt:i4>8</vt:i4>
      </vt:variant>
      <vt:variant>
        <vt:i4>0</vt:i4>
      </vt:variant>
      <vt:variant>
        <vt:i4>5</vt:i4>
      </vt:variant>
      <vt:variant>
        <vt:lpwstr/>
      </vt:variant>
      <vt:variant>
        <vt:lpwstr>_Toc241032948</vt:lpwstr>
      </vt:variant>
      <vt:variant>
        <vt:i4>1376313</vt:i4>
      </vt:variant>
      <vt:variant>
        <vt:i4>2</vt:i4>
      </vt:variant>
      <vt:variant>
        <vt:i4>0</vt:i4>
      </vt:variant>
      <vt:variant>
        <vt:i4>5</vt:i4>
      </vt:variant>
      <vt:variant>
        <vt:lpwstr/>
      </vt:variant>
      <vt:variant>
        <vt:lpwstr>_Toc241032947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version 1.0</dc:subject>
  <dc:creator>Bui ngoc lan</dc:creator>
  <cp:keywords>user manual</cp:keywords>
  <cp:lastModifiedBy>NganDT5</cp:lastModifiedBy>
  <cp:revision>4</cp:revision>
  <cp:lastPrinted>2017-03-21T11:04:00Z</cp:lastPrinted>
  <dcterms:created xsi:type="dcterms:W3CDTF">2025-10-12T16:24:00Z</dcterms:created>
  <dcterms:modified xsi:type="dcterms:W3CDTF">2025-10-15T10:16:00Z</dcterms:modified>
</cp:coreProperties>
</file>